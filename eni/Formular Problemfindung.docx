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77"/>
        <w:tblW w:w="10617" w:type="dxa"/>
        <w:tblBorders/>
        <w:tblLook w:val="0600" w:firstRow="0" w:lastRow="0" w:firstColumn="0" w:lastColumn="0" w:noHBand="1" w:noVBand="1"/>
        <w:tblDescription w:val="Layouttabelle zur Eingabe von Logo, Rechnungsnummer, Datum, Ablaufdatum, Firmenname, Adresse, Telefon- und Faxnummer, E-Mail-Adresse sowie Rechnungsadresse und Kontaktdetails"/>
      </w:tblPr>
      <w:tblGrid>
        <w:gridCol w:w="4290"/>
        <w:gridCol w:w="3095"/>
        <w:gridCol w:w="3232"/>
      </w:tblGrid>
      <w:tr>
        <w:trPr>
          <w:trHeight w:val="125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902" w:type="dxa"/>
            <w:textDirection w:val="lrTb"/>
            <w:noWrap w:val="false"/>
          </w:tcPr>
          <w:p>
            <w:pPr>
              <w:pStyle w:val="972"/>
              <w:pBdr/>
              <w:spacing w:after="24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Probleme identifizieren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>
            <w:pPr>
              <w:pStyle w:val="972"/>
              <w:pBdr/>
              <w:spacing w:before="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8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744220</wp:posOffset>
                      </wp:positionH>
                      <wp:positionV relativeFrom="paragraph">
                        <wp:posOffset>13970</wp:posOffset>
                      </wp:positionV>
                      <wp:extent cx="3193576" cy="972045"/>
                      <wp:effectExtent l="0" t="0" r="6985" b="0"/>
                      <wp:wrapNone/>
                      <wp:docPr id="3" name="Grafik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420635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93576" cy="9720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251659264;o:allowoverlap:true;o:allowincell:true;mso-position-horizontal-relative:margin;margin-left:58.60pt;mso-position-horizontal:absolute;mso-position-vertical-relative:text;margin-top:1.10pt;mso-position-vertical:absolute;width:251.46pt;height:76.54pt;mso-wrap-distance-left:9.00pt;mso-wrap-distance-top:0.00pt;mso-wrap-distance-right:9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43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spacing w:line="240" w:lineRule="auto"/>
        <w:ind/>
        <w:rPr>
          <w:rFonts w:ascii="Arial" w:hAnsi="Arial" w:cs="Arial"/>
          <w:sz w:val="40"/>
          <w:szCs w:val="28"/>
        </w:rPr>
      </w:pPr>
      <w:r>
        <w:rPr>
          <w:rFonts w:ascii="Arial" w:hAnsi="Arial" w:cs="Arial"/>
          <w:sz w:val="40"/>
          <w:szCs w:val="28"/>
        </w:rPr>
        <w:t xml:space="preserve">Wo lauern die Chancen?</w:t>
      </w:r>
      <w:r>
        <w:rPr>
          <w:rFonts w:ascii="Arial" w:hAnsi="Arial" w:cs="Arial"/>
          <w:sz w:val="40"/>
          <w:szCs w:val="28"/>
        </w:rPr>
      </w:r>
      <w:r>
        <w:rPr>
          <w:rFonts w:ascii="Arial" w:hAnsi="Arial" w:cs="Arial"/>
          <w:sz w:val="40"/>
          <w:szCs w:val="28"/>
        </w:rPr>
      </w:r>
    </w:p>
    <w:p>
      <w:pPr>
        <w:pBdr/>
        <w:spacing w:line="240" w:lineRule="auto"/>
        <w:ind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36"/>
          <w:szCs w:val="24"/>
        </w:rPr>
      </w:r>
      <w:r>
        <w:rPr>
          <w:rFonts w:ascii="Arial" w:hAnsi="Arial" w:cs="Arial"/>
          <w:sz w:val="36"/>
          <w:szCs w:val="24"/>
        </w:rPr>
      </w:r>
      <w:r>
        <w:rPr>
          <w:rFonts w:ascii="Arial" w:hAnsi="Arial" w:cs="Arial"/>
          <w:sz w:val="36"/>
          <w:szCs w:val="24"/>
        </w:rPr>
      </w:r>
    </w:p>
    <w:p>
      <w:pPr>
        <w:pBdr/>
        <w:spacing w:line="240" w:lineRule="auto"/>
        <w:ind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 w:val="36"/>
          <w:szCs w:val="24"/>
        </w:rPr>
        <w:t xml:space="preserve">Der erste Schritt auf dem Weg zur Problemlösung ist, Probleme zu erkennen.</w:t>
      </w:r>
      <w:r>
        <w:rPr>
          <w:rFonts w:ascii="Arial" w:hAnsi="Arial" w:cs="Arial"/>
          <w:sz w:val="36"/>
          <w:szCs w:val="24"/>
        </w:rPr>
      </w:r>
      <w:r>
        <w:rPr>
          <w:rFonts w:ascii="Arial" w:hAnsi="Arial" w:cs="Arial"/>
          <w:sz w:val="36"/>
          <w:szCs w:val="24"/>
        </w:rPr>
      </w:r>
    </w:p>
    <w:p>
      <w:pPr>
        <w:pBdr/>
        <w:spacing w:line="240" w:lineRule="auto"/>
        <w:ind/>
        <w:rPr>
          <w:rFonts w:ascii="Arial" w:hAnsi="Arial" w:cs="Arial" w:eastAsiaTheme="majorEastAsia"/>
          <w:caps/>
          <w:color w:val="000000" w:themeColor="text1"/>
          <w:sz w:val="44"/>
          <w:szCs w:val="48"/>
        </w:rPr>
      </w:pPr>
      <w:r>
        <w:rPr>
          <w:rFonts w:ascii="Arial" w:hAnsi="Arial" w:cs="Arial" w:eastAsiaTheme="majorEastAsia"/>
          <w:caps/>
          <w:color w:val="000000" w:themeColor="text1"/>
          <w:sz w:val="44"/>
          <w:szCs w:val="48"/>
        </w:rPr>
      </w:r>
      <w:r>
        <w:rPr>
          <w:rFonts w:ascii="Arial" w:hAnsi="Arial" w:cs="Arial" w:eastAsiaTheme="majorEastAsia"/>
          <w:caps/>
          <w:color w:val="000000" w:themeColor="text1"/>
          <w:sz w:val="44"/>
          <w:szCs w:val="48"/>
        </w:rPr>
      </w:r>
      <w:r>
        <w:rPr>
          <w:rFonts w:ascii="Arial" w:hAnsi="Arial" w:cs="Arial" w:eastAsiaTheme="majorEastAsia"/>
          <w:caps/>
          <w:color w:val="000000" w:themeColor="text1"/>
          <w:sz w:val="44"/>
          <w:szCs w:val="48"/>
        </w:rPr>
      </w:r>
    </w:p>
    <w:p>
      <w:pPr>
        <w:pBdr/>
        <w:spacing/>
        <w:ind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  <w:color w:val="auto"/>
        </w:rPr>
        <w:t xml:space="preserve">Gruppenmitglieder (mind. 4 – max. 7)</w:t>
      </w:r>
      <w:r>
        <w:rPr>
          <w:rFonts w:ascii="Arial" w:hAnsi="Arial" w:cs="Arial"/>
          <w:color w:val="auto"/>
        </w:rPr>
      </w:r>
      <w:r>
        <w:rPr>
          <w:rFonts w:ascii="Arial" w:hAnsi="Arial" w:cs="Arial"/>
          <w:color w:val="auto"/>
        </w:rPr>
      </w:r>
    </w:p>
    <w:p>
      <w:pPr>
        <w:pBdr/>
        <w:spacing/>
        <w:ind/>
        <w:rPr/>
      </w:pPr>
      <w:r>
        <w:t xml:space="preserve">  </w:t>
      </w:r>
      <w:r/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3539"/>
        <w:gridCol w:w="4536"/>
        <w:gridCol w:w="2268"/>
      </w:tblGrid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Nach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name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Vor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name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Klasse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Fronthaler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Samuel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4AHEL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Plankensteiner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Yanik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4AHEL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Glaser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Lorenz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4AHEL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Falkner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Samuel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lang w:val="en-US"/>
              </w:rPr>
              <w:t xml:space="preserve">4AHEL</w:t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  <w:t xml:space="preserve">Beschreiben sie mind. 7</w:t>
      </w:r>
      <w:r>
        <w:rPr>
          <w:rFonts w:ascii="Arial" w:hAnsi="Arial" w:cs="Arial"/>
          <w:b/>
          <w:bCs/>
          <w:color w:val="auto"/>
        </w:rPr>
        <w:t xml:space="preserve"> - </w:t>
      </w:r>
      <w:r>
        <w:rPr>
          <w:rFonts w:ascii="Arial" w:hAnsi="Arial" w:cs="Arial"/>
          <w:b/>
          <w:bCs/>
          <w:color w:val="auto"/>
        </w:rPr>
        <w:t xml:space="preserve">max. 10 Probleme</w:t>
      </w:r>
      <w:r>
        <w:rPr>
          <w:rFonts w:ascii="Arial" w:hAnsi="Arial" w:cs="Arial"/>
          <w:b/>
          <w:bCs/>
          <w:color w:val="auto"/>
        </w:rPr>
      </w:r>
      <w:r>
        <w:rPr>
          <w:rFonts w:ascii="Arial" w:hAnsi="Arial" w:cs="Arial"/>
          <w:b/>
          <w:bCs/>
          <w:color w:val="auto"/>
        </w:rPr>
      </w:r>
    </w:p>
    <w:p>
      <w:pPr>
        <w:pBdr/>
        <w:spacing/>
        <w:ind/>
        <w:rPr>
          <w:rFonts w:ascii="Arial" w:hAnsi="Arial" w:cs="Arial"/>
          <w:b/>
          <w:bCs/>
          <w:color w:val="auto"/>
        </w:rPr>
      </w:pPr>
      <w:r>
        <w:rPr>
          <w:rFonts w:ascii="Arial" w:hAnsi="Arial" w:cs="Arial"/>
          <w:b/>
          <w:bCs/>
          <w:color w:val="auto"/>
        </w:rPr>
      </w:r>
      <w:r>
        <w:rPr>
          <w:rFonts w:ascii="Arial" w:hAnsi="Arial" w:cs="Arial"/>
          <w:b/>
          <w:bCs/>
          <w:color w:val="auto"/>
        </w:rPr>
      </w:r>
      <w:r>
        <w:rPr>
          <w:rFonts w:ascii="Arial" w:hAnsi="Arial" w:cs="Arial"/>
          <w:b/>
          <w:bCs/>
          <w:color w:val="auto"/>
        </w:rPr>
      </w:r>
    </w:p>
    <w:tbl>
      <w:tblPr>
        <w:tblStyle w:val="1312"/>
        <w:tblW w:w="0" w:type="auto"/>
        <w:tblBorders/>
        <w:tblLook w:val="04A0" w:firstRow="1" w:lastRow="0" w:firstColumn="1" w:lastColumn="0" w:noHBand="0" w:noVBand="1"/>
      </w:tblPr>
      <w:tblGrid>
        <w:gridCol w:w="10343"/>
      </w:tblGrid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Kurzbeschreibung der Probleme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 – 30 bis 60 Wörter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en-US"/>
              </w:rPr>
              <w:t xml:space="preserve">Ungewolltes Aufwecken einer anderen Person mit einem normalen Wecker</w:t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de-DE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de-DE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Lautloser Wecker: Wecker der als Armband getragen wird und mit elektrischen str</w:t>
            </w:r>
            <w:r>
              <w:rPr>
                <w:rFonts w:ascii="Arial" w:hAnsi="Arial" w:cs="Arial"/>
                <w:b w:val="0"/>
                <w:bCs w:val="0"/>
                <w:color w:val="auto"/>
                <w:lang w:val="de-DE"/>
              </w:rPr>
              <w:t xml:space="preserve">ömen aufweckt ohne eine andere Person mit lautem Läuten zu weckenn.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de-DE"/>
              </w:rPr>
            </w:r>
          </w:p>
        </w:tc>
      </w:tr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en-US"/>
              </w:rPr>
              <w:t xml:space="preserve">Vergessen von wichtigen Alltagsgegenst</w:t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de-DE"/>
              </w:rPr>
              <w:t xml:space="preserve">änden.</w:t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de-DE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de-DE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Smart essential-holder: smartes tableau welches erkennt ob Schl</w:t>
            </w:r>
            <w:r>
              <w:rPr>
                <w:rFonts w:ascii="Arial" w:hAnsi="Arial" w:cs="Arial"/>
                <w:b w:val="0"/>
                <w:bCs w:val="0"/>
                <w:color w:val="auto"/>
                <w:lang w:val="de-DE"/>
              </w:rPr>
              <w:t xml:space="preserve">üssel, Geldtasche oder andere Alltagsgegenstände vergessen wurde. Läutet laut wenn es erkennt das man das Haus verlasst ohne sie mitzunehmen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de-DE"/>
              </w:rPr>
            </w:r>
          </w:p>
        </w:tc>
      </w:tr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en-US"/>
              </w:rPr>
              <w:t xml:space="preserve">Teuere </w:t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de-DE"/>
              </w:rPr>
              <w:t xml:space="preserve">Überwachungskameras, wo alte Geräte neue extra hergestellte ersetzen können</w:t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  <w:lang w:val="en-US"/>
              </w:rPr>
              <w:t xml:space="preserve">.</w:t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  <w:highlight w:val="none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Handy Überwachungskamera: app welche jedes alte Gerät mit Kamera und Internet-verbindung zu einer Überwachungskamera verwandelt.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 Einfach und billig zu betreiben mit einer kleine Geb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ühr oder Werbung um Server-kosten auszugleichen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  <w:highlight w:val="none"/>
              </w:rPr>
            </w:r>
          </w:p>
        </w:tc>
      </w:tr>
      <w:tr>
        <w:trPr>
          <w:trHeight w:val="566"/>
        </w:trPr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Problem: Viele Berufstätige essen in der Mittagspause ungesundes Fastfood, weil sie wenig Zeit haben und nachhaltige Optionen fehlen.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/>
          </w:p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Business-Idee: Eine nachhaltige Lunchbox-Lieferung für Büros: Gesunde, regionale Mahlzeiten in wiederverwendbaren Boxen, die per App bestellt, täglich geliefert und am nächsten Tag eingesammelt werden.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Problem: Kleine lokale Geschäfte verlieren Kund:innen an große Online-Plattformen, weil ihre Produkte online schwer zu finden sind.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/>
          </w:p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Business-Idee: Eine Online-Plattform für lokale Händler, die regionale Produkte bündelt, online sichtbar macht und eine gemeinsame Lieferung innerhalb der Stadt organisiert – nachhaltig, bequem und lokal.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Problem: "Was kochen?"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Sie haben Lebensmittel im Kühlschrank, wissen aber nicht, was Sie daraus kochen können. Das führt zu Lebensmittelverschwendung und Frust.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Lösung: Die "KitchenGenius"-App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/>
          </w:p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Einfach ein Foto der vorhandenen Zutaten machen. Die App erkennt diese mittels KI und schlägt sofort passende Rezepte vor. Sie filtert nach Zubereitungszeit und Schwierigkeitsgrad.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Problem: Eingebrannte Töpfe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Beim Kochen brennt oft etwas an, und die Töpfe sind mühsam zu reinigen.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/>
          </w:p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Lösung: Ein Topf mit integriertem Temperatursensor, der warnt, bevor die Hitze kritisch wird – per Signalton oder blinkender LED.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Energieverschwendung in Haushalten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.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b w:val="0"/>
                <w:bCs w:val="0"/>
                <w:color w:val="auto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In vielen Haushalten wird unnötig Strom verbraucht, etwa durch Standby-Geräte oder ineffiziente Beleuchtung D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as v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erursacht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höhere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 kosten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und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schadet der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Umwe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lt.I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ntelligente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Energie</w:t>
            </w:r>
            <w:r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  <w:t xml:space="preserve"> Sparsysteme oder Apps k</w:t>
            </w:r>
            <w:r>
              <w:rPr>
                <w:rFonts w:ascii="Arial" w:hAnsi="Arial" w:cs="Arial"/>
                <w:b w:val="0"/>
                <w:bCs w:val="0"/>
                <w:color w:val="auto"/>
                <w:lang w:val="de-DE"/>
              </w:rPr>
              <w:t xml:space="preserve">önnten helfen, den Verbrauchh zu überwachen und Einsparungen sichtbar zu machen</w:t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/>
          </w:p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  <w:tr>
        <w:trPr/>
        <w:tc>
          <w:tcPr>
            <w:tcBorders/>
            <w:tcW w:w="1034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Lebensmittelverschwendung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Viele Menschen werfen Lebensmittel weg, </w:t>
            </w:r>
            <w:r/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weil sie das </w:t>
            </w:r>
            <w:r/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Ablaufdatum übersehen oder falsch </w:t>
            </w:r>
            <w:r/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lagern. </w:t>
            </w:r>
            <w:r/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Eine App, </w:t>
            </w:r>
            <w:r/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die an Produkte im Kühlschrank erinnert oder Rezepte mit bald ablaufenden Zutaten vorschlägt , </w:t>
            </w:r>
            <w:r/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  <w:t xml:space="preserve">könnte helfen, Abfall zu reduzieren und Geld zu sparen.</w:t>
            </w:r>
            <w:r/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  <w:r>
              <w:rPr>
                <w:rFonts w:ascii="Arial" w:hAnsi="Arial" w:cs="Arial"/>
                <w:b w:val="0"/>
                <w:bCs w:val="0"/>
                <w:color w:val="auto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  <w:r>
              <w:rPr>
                <w:rFonts w:ascii="Arial" w:hAnsi="Arial" w:cs="Arial"/>
                <w:color w:val="auto"/>
              </w:rPr>
            </w:r>
          </w:p>
        </w:tc>
      </w:tr>
    </w:tbl>
    <w:p>
      <w:pPr>
        <w:pBdr/>
        <w:spacing w:line="240" w:lineRule="auto"/>
        <w:ind/>
        <w:rPr>
          <w:rFonts w:ascii="Arial" w:hAnsi="Arial" w:cs="Arial" w:eastAsiaTheme="majorEastAsia"/>
          <w:caps/>
          <w:color w:val="000000" w:themeColor="text1"/>
          <w:sz w:val="44"/>
          <w:szCs w:val="48"/>
        </w:rPr>
      </w:pPr>
      <w:r>
        <w:rPr>
          <w:rFonts w:ascii="Arial" w:hAnsi="Arial" w:cs="Arial" w:eastAsiaTheme="majorEastAsia"/>
          <w:caps/>
          <w:color w:val="000000" w:themeColor="text1"/>
          <w:sz w:val="44"/>
          <w:szCs w:val="4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4846320</wp:posOffset>
                </wp:positionH>
                <wp:positionV relativeFrom="paragraph">
                  <wp:posOffset>772795</wp:posOffset>
                </wp:positionV>
                <wp:extent cx="1726662" cy="800100"/>
                <wp:effectExtent l="0" t="0" r="6985" b="0"/>
                <wp:wrapNone/>
                <wp:docPr id="4" name="Grafik 1" descr="Ein Bild, das Grafiken, Grafikdesign, Design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189436" name="Grafik 1" descr="Ein Bild, das Grafiken, Grafikdesign, Design enthält.&#10;&#10;KI-generierte Inhalte können fehlerhaft sein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726662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0288;o:allowoverlap:true;o:allowincell:true;mso-position-horizontal-relative:margin;margin-left:381.60pt;mso-position-horizontal:absolute;mso-position-vertical-relative:text;margin-top:60.85pt;mso-position-vertical:absolute;width:135.96pt;height:63.00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 w:eastAsiaTheme="majorEastAsia"/>
          <w:caps/>
          <w:color w:val="000000" w:themeColor="text1"/>
          <w:sz w:val="44"/>
          <w:szCs w:val="48"/>
        </w:rPr>
      </w:r>
      <w:r>
        <w:rPr>
          <w:rFonts w:ascii="Arial" w:hAnsi="Arial" w:cs="Arial" w:eastAsiaTheme="majorEastAsia"/>
          <w:caps/>
          <w:color w:val="000000" w:themeColor="text1"/>
          <w:sz w:val="44"/>
          <w:szCs w:val="48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720" w:right="648" w:bottom="1440" w:left="648" w:header="432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Consolas">
    <w:panose1 w:val="020B0609020204030204"/>
  </w:font>
  <w:font w:name="Franklin Gothic Demi">
    <w:panose1 w:val="020B0604020202020204"/>
  </w:font>
  <w:font w:name="Microsoft Sans Serif">
    <w:panose1 w:val="020B0604020202020204"/>
  </w:font>
  <w:font w:name="Microsoft YaHei UI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2"/>
      <w:pBdr/>
      <w:spacing/>
      <w:ind/>
      <w:rPr/>
    </w:pPr>
    <w:r/>
    <w:r/>
  </w:p>
  <w:p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2"/>
      <w:pBdr/>
      <w:spacing/>
      <w:ind/>
      <w:rPr/>
    </w:pPr>
    <w:r>
      <w:rPr>
        <w:lang w:bidi="de-D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2" name="Freihandform: Form 8" descr="Grüner Farbverlauf in Rechtec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 fill="norm" stroke="1" extrusionOk="0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style="position:absolute;z-index:-251661312;o:allowoverlap:true;o:allowincell:true;mso-position-horizontal-relative:page;margin-left:-6.50pt;mso-position-horizontal:absolute;mso-position-vertical-relative:page;margin-top:675.35pt;mso-position-vertical:absolute;width:627.84pt;height:213.84pt;mso-wrap-distance-left:9.00pt;mso-wrap-distance-top:0.00pt;mso-wrap-distance-right:9.00pt;mso-wrap-distance-bottom:0.00pt;rotation:180;v-text-anchor:middle;visibility:visible;" path="m0,0l100000,0l100000,65250l0,100000l0,0xe" coordsize="100000,100000" fillcolor="#EAAC9C" stroked="f" strokeweight="2.00pt">
              <v:path textboxrect="0,0,100000,100000"/>
              <v:fill color2="#CC9900" colors="0f #EAAC9C;65536f #CC9900;" angle="32" focus="100%" type="gradient"/>
              <v:stroke dashstyle="solid"/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/>
      <w:rPr/>
    </w:pPr>
    <w:r>
      <w:rPr>
        <w:lang w:bidi="de-D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1" name="Freihandform: Form 5" descr="Grüner Farbverlauf in Rechtec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735823" cy="4160519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 fill="norm" stroke="1" extrusionOk="0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style="position:absolute;z-index:-251659264;o:allowoverlap:true;o:allowincell:true;mso-position-horizontal-relative:page;mso-position-horizontal:center;mso-position-vertical-relative:page;mso-position-vertical:top;width:609.12pt;height:327.60pt;mso-wrap-distance-left:9.00pt;mso-wrap-distance-top:0.00pt;mso-wrap-distance-right:9.00pt;mso-wrap-distance-bottom:0.00pt;v-text-anchor:middle;visibility:visible;" path="m0,0l100000,0l100000,65250l0,100000l0,0xe" coordsize="100000,100000" fillcolor="#EAAC9C" stroked="f" strokeweight="2.00pt">
              <v:path textboxrect="0,0,100000,100000"/>
              <v:fill color2="#CC9900" colors="0f #EAAC9C;65536f #CC9900;" angle="32" focus="100%" type="gradient"/>
              <v:stroke dashstyle="solid"/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pStyle w:val="111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pStyle w:val="11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pStyle w:val="11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pStyle w:val="11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pStyle w:val="11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pStyle w:val="11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pStyle w:val="11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11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1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11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55E15E28"/>
    <w:styleLink w:val="1168"/>
    <w:lvl w:ilvl="0">
      <w:isLgl w:val="false"/>
      <w:lvlJc w:val="left"/>
      <w:lvlText w:val="文章 %1."/>
      <w:numFmt w:val="upperRoman"/>
      <w:pPr>
        <w:pBdr/>
        <w:spacing/>
        <w:ind w:firstLine="0" w:left="0"/>
      </w:pPr>
      <w:pStyle w:val="1168"/>
      <w:rPr>
        <w:rFonts w:ascii="Times New Roman" w:hAnsi="Times New Roman" w:cs="Times New Roman"/>
      </w:rPr>
      <w:start w:val="1"/>
      <w:suff w:val="tab"/>
    </w:lvl>
    <w:lvl w:ilvl="1">
      <w:isLgl w:val="true"/>
      <w:lvlJc w:val="left"/>
      <w:lvlText w:val="第 %1.%2 节"/>
      <w:numFmt w:val="decimalZero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(%3)"/>
      <w:numFmt w:val="lowerLetter"/>
      <w:pPr>
        <w:pBdr/>
        <w:spacing/>
        <w:ind w:hanging="432" w:left="720"/>
      </w:pPr>
      <w:rPr/>
      <w:start w:val="1"/>
      <w:suff w:val="tab"/>
    </w:lvl>
    <w:lvl w:ilvl="3">
      <w:isLgl w:val="false"/>
      <w:lvlJc w:val="right"/>
      <w:lvlText w:val="(%4)"/>
      <w:numFmt w:val="lowerRoman"/>
      <w:pPr>
        <w:pBdr/>
        <w:spacing/>
        <w:ind w:hanging="144" w:left="864"/>
      </w:pPr>
      <w:rPr/>
      <w:start w:val="1"/>
      <w:suff w:val="tab"/>
    </w:lvl>
    <w:lvl w:ilvl="4">
      <w:isLgl w:val="false"/>
      <w:lvlJc w:val="left"/>
      <w:lvlText w:val="%5)"/>
      <w:numFmt w:val="decimal"/>
      <w:pPr>
        <w:pBdr/>
        <w:spacing/>
        <w:ind w:hanging="432" w:left="1008"/>
      </w:pPr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spacing/>
        <w:ind w:hanging="432" w:left="1152"/>
      </w:pPr>
      <w:rPr/>
      <w:start w:val="1"/>
      <w:suff w:val="tab"/>
    </w:lvl>
    <w:lvl w:ilvl="6">
      <w:isLgl w:val="false"/>
      <w:lvlJc w:val="right"/>
      <w:lvlText w:val="%7)"/>
      <w:numFmt w:val="lowerRoman"/>
      <w:pPr>
        <w:pBdr/>
        <w:spacing/>
        <w:ind w:hanging="288" w:left="12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432" w:left="14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44" w:left="1584"/>
      </w:pPr>
      <w:rPr/>
      <w:start w:val="1"/>
      <w:suff w:val="tab"/>
    </w:lvl>
  </w:abstractNum>
  <w:abstractNum w:abstractNumId="11">
    <w:nsid w:val="74617DC7"/>
    <w:styleLink w:val="1010"/>
    <w:lvl w:ilvl="0">
      <w:isLgl w:val="false"/>
      <w:lvlJc w:val="left"/>
      <w:lvlText w:val="%1)"/>
      <w:numFmt w:val="decimal"/>
      <w:pPr>
        <w:pBdr/>
        <w:spacing/>
        <w:ind w:hanging="360" w:left="360"/>
      </w:pPr>
      <w:pStyle w:val="1010"/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2">
    <w:nsid w:val="761676C7"/>
    <w:styleLink w:val="1009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09"/>
      <w:rPr>
        <w:rFonts w:ascii="Times New Roman" w:hAnsi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color w:val="262626" w:themeColor="text1" w:themeTint="D9"/>
        <w:sz w:val="18"/>
        <w:szCs w:val="18"/>
        <w:lang w:val="de-DE" w:eastAsia="ja-JP" w:bidi="ar-SA"/>
      </w:rPr>
    </w:rPrDefault>
    <w:pPrDefault>
      <w:pPr>
        <w:pBdr/>
        <w:spacing w:after="0" w:afterAutospacing="0" w:before="0" w:beforeAutospacing="0" w:line="312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3">
    <w:name w:val="Table Grid Light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adad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adad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adad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adad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1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adcd4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adcd4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2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3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5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6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adad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f4ad9a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f4ad9a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ff2d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fe1ab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fe1ab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fbd47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fbd47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fbd47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fbd47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5d7c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e8a69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e8a69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b6492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b6492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b6492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b6492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e6d3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c79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c79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8427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8427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8427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8427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efc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c7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c7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cabb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8767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8767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adad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adad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3d1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3d1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cc3d1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3d1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a96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a960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ea96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a96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b2b16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b2b16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b2b16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b2b16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e6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e60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e6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e6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759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759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759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759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759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759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759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759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cc3d1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adad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adad2" w:themeFill="accent1" w:themeFillTint="34"/>
        <w:tcBorders/>
      </w:tcPr>
    </w:tblStylePr>
    <w:tblStylePr w:type="band2Horz">
      <w:rPr>
        <w:rFonts w:ascii="Arial" w:hAnsi="Arial"/>
        <w:color w:val="cc3d1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3d1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cc3d1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3d1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3d1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2Horz">
      <w:rPr>
        <w:rFonts w:ascii="Arial" w:hAnsi="Arial"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a960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b2b16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2Horz">
      <w:rPr>
        <w:rFonts w:ascii="Arial" w:hAnsi="Arial"/>
        <w:color w:val="6b2b16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b2b16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b2b16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b2b16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b2b16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2Horz">
      <w:rPr>
        <w:rFonts w:ascii="Arial" w:hAnsi="Arial"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e60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759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2Horz">
      <w:rPr>
        <w:rFonts w:ascii="Arial" w:hAnsi="Arial"/>
        <w:color w:val="7759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759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759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759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759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6816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2Horz">
      <w:rPr>
        <w:rFonts w:ascii="Arial" w:hAnsi="Arial"/>
        <w:color w:val="681600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1600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6816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816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816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e18b70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14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633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ffbd47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b6492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8427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e84c2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e84c2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fd892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e18b70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e18b70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e18b70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e18b70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e18b70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b57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14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14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14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14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14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633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633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6339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633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6339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290f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290f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8d290f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290f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a96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a960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ea96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a960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341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3412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341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3412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e6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e60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e6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e60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e8f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e8f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e8f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e8f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6270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6270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b6270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6270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8d290f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9d2c8" w:themeFill="accent1" w:themeFillTint="40"/>
        <w:tcBorders/>
      </w:tcPr>
    </w:tblStylePr>
    <w:tblStylePr w:type="band2Horz">
      <w:rPr>
        <w:rFonts w:ascii="Arial" w:hAnsi="Arial"/>
        <w:color w:val="8d290f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290f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8d290f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290f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290f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d290f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feed1" w:themeFill="accent2" w:themeFillTint="40"/>
        <w:tcBorders/>
      </w:tcPr>
    </w:tblStylePr>
    <w:tblStylePr w:type="band2Horz">
      <w:rPr>
        <w:rFonts w:ascii="Arial" w:hAnsi="Arial"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a960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a96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341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2cec3" w:themeFill="accent3" w:themeFillTint="40"/>
        <w:tcBorders/>
      </w:tcPr>
    </w:tblStylePr>
    <w:tblStylePr w:type="band2Horz">
      <w:rPr>
        <w:rFonts w:ascii="Arial" w:hAnsi="Arial"/>
        <w:color w:val="a341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3412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341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341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341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341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0c9" w:themeFill="accent4" w:themeFillTint="40"/>
        <w:tcBorders/>
      </w:tcPr>
    </w:tblStylePr>
    <w:tblStylePr w:type="band2Horz">
      <w:rPr>
        <w:rFonts w:ascii="Arial" w:hAnsi="Arial"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e60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e6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e8f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cb2" w:themeFill="accent5" w:themeFillTint="40"/>
        <w:tcBorders/>
      </w:tcPr>
    </w:tblStylePr>
    <w:tblStylePr w:type="band2Horz">
      <w:rPr>
        <w:rFonts w:ascii="Arial" w:hAnsi="Arial"/>
        <w:color w:val="be8f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e8f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e8f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e8f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e8f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e8f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b627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bdac" w:themeFill="accent6" w:themeFillTint="40"/>
        <w:tcBorders/>
      </w:tcPr>
    </w:tblStylePr>
    <w:tblStylePr w:type="band2Horz">
      <w:rPr>
        <w:rFonts w:ascii="Arial" w:hAnsi="Arial"/>
        <w:color w:val="b6270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6270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b627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627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627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6270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8c7b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8c7b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8c7b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8c7b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a5b3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ff2d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fd892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5d7c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b7492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e6d3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b57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c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c99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cabb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b22600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9">
    <w:name w:val="Heading 1 Char"/>
    <w:basedOn w:val="966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0">
    <w:name w:val="Heading 2 Char"/>
    <w:basedOn w:val="966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1">
    <w:name w:val="Heading 3 Char"/>
    <w:basedOn w:val="966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2">
    <w:name w:val="Heading 4 Char"/>
    <w:basedOn w:val="966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3">
    <w:name w:val="Heading 5 Char"/>
    <w:basedOn w:val="966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4">
    <w:name w:val="Heading 6 Char"/>
    <w:basedOn w:val="966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5">
    <w:name w:val="Heading 7 Char"/>
    <w:basedOn w:val="966"/>
    <w:link w:val="9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6">
    <w:name w:val="Heading 8 Char"/>
    <w:basedOn w:val="966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Heading 9 Char"/>
    <w:basedOn w:val="966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8">
    <w:name w:val="Title Char"/>
    <w:basedOn w:val="966"/>
    <w:link w:val="9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9">
    <w:name w:val="Subtitle Char"/>
    <w:basedOn w:val="966"/>
    <w:link w:val="10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0">
    <w:name w:val="Quote Char"/>
    <w:basedOn w:val="966"/>
    <w:link w:val="11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Quote Char"/>
    <w:basedOn w:val="966"/>
    <w:link w:val="9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2">
    <w:name w:val="Header Char"/>
    <w:basedOn w:val="966"/>
    <w:link w:val="974"/>
    <w:uiPriority w:val="99"/>
    <w:pPr>
      <w:pBdr/>
      <w:spacing/>
      <w:ind/>
    </w:pPr>
  </w:style>
  <w:style w:type="character" w:styleId="953">
    <w:name w:val="Footer Char"/>
    <w:basedOn w:val="966"/>
    <w:link w:val="982"/>
    <w:uiPriority w:val="99"/>
    <w:pPr>
      <w:pBdr/>
      <w:spacing/>
      <w:ind/>
    </w:pPr>
  </w:style>
  <w:style w:type="character" w:styleId="954">
    <w:name w:val="Footnote Text Char"/>
    <w:basedOn w:val="966"/>
    <w:link w:val="1365"/>
    <w:uiPriority w:val="99"/>
    <w:semiHidden/>
    <w:pPr>
      <w:pBdr/>
      <w:spacing/>
      <w:ind/>
    </w:pPr>
    <w:rPr>
      <w:sz w:val="20"/>
      <w:szCs w:val="20"/>
    </w:rPr>
  </w:style>
  <w:style w:type="character" w:styleId="955">
    <w:name w:val="Endnote Text Char"/>
    <w:basedOn w:val="966"/>
    <w:link w:val="1127"/>
    <w:uiPriority w:val="99"/>
    <w:semiHidden/>
    <w:pPr>
      <w:pBdr/>
      <w:spacing/>
      <w:ind/>
    </w:pPr>
    <w:rPr>
      <w:sz w:val="20"/>
      <w:szCs w:val="20"/>
    </w:rPr>
  </w:style>
  <w:style w:type="paragraph" w:styleId="956" w:default="1">
    <w:name w:val="Normal"/>
    <w:qFormat/>
    <w:pPr>
      <w:pBdr/>
      <w:spacing/>
      <w:ind/>
    </w:pPr>
    <w:rPr>
      <w:rFonts w:ascii="Microsoft Sans Serif" w:hAnsi="Microsoft Sans Serif" w:cs="Microsoft Sans Serif"/>
      <w:sz w:val="24"/>
    </w:rPr>
  </w:style>
  <w:style w:type="paragraph" w:styleId="957">
    <w:name w:val="Heading 1"/>
    <w:basedOn w:val="956"/>
    <w:link w:val="971"/>
    <w:uiPriority w:val="2"/>
    <w:qFormat/>
    <w:pPr>
      <w:keepNext w:val="true"/>
      <w:framePr w:hAnchor="page" w:hSpace="187" w:vAnchor="page" w:wrap="around" w:xAlign="center" w:y="1441"/>
      <w:pBdr/>
      <w:spacing w:line="240" w:lineRule="auto"/>
      <w:ind/>
      <w:jc w:val="right"/>
      <w:outlineLvl w:val="0"/>
    </w:pPr>
    <w:rPr>
      <w:rFonts w:ascii="Franklin Gothic Demi" w:hAnsi="Franklin Gothic Demi" w:cs="Arial"/>
      <w:bCs/>
      <w:caps/>
      <w:color w:val="0d0d0d" w:themeColor="text1" w:themeTint="F2"/>
      <w:spacing w:val="4"/>
      <w:szCs w:val="64"/>
      <w:lang w:eastAsia="en-US"/>
    </w:rPr>
  </w:style>
  <w:style w:type="paragraph" w:styleId="958">
    <w:name w:val="Heading 2"/>
    <w:basedOn w:val="956"/>
    <w:link w:val="985"/>
    <w:uiPriority w:val="2"/>
    <w:unhideWhenUsed/>
    <w:qFormat/>
    <w:pPr>
      <w:pBdr/>
      <w:spacing w:after="20" w:before="60"/>
      <w:ind/>
      <w:jc w:val="right"/>
      <w:outlineLvl w:val="1"/>
    </w:pPr>
    <w:rPr>
      <w:rFonts w:ascii="Franklin Gothic Demi" w:hAnsi="Franklin Gothic Demi"/>
      <w:spacing w:val="40"/>
    </w:rPr>
  </w:style>
  <w:style w:type="paragraph" w:styleId="959">
    <w:name w:val="Heading 3"/>
    <w:basedOn w:val="956"/>
    <w:link w:val="991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="Franklin Gothic Demi" w:hAnsi="Franklin Gothic Demi" w:eastAsiaTheme="majorEastAsia" w:cstheme="majorBidi"/>
      <w:color w:val="77230c" w:themeColor="accent1" w:themeShade="7F"/>
      <w:szCs w:val="24"/>
    </w:rPr>
  </w:style>
  <w:style w:type="paragraph" w:styleId="960">
    <w:name w:val="Heading 4"/>
    <w:basedOn w:val="956"/>
    <w:next w:val="956"/>
    <w:link w:val="994"/>
    <w:uiPriority w:val="2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="Franklin Gothic Demi" w:hAnsi="Franklin Gothic Demi" w:eastAsiaTheme="majorEastAsia" w:cstheme="majorBidi"/>
      <w:i/>
      <w:iCs/>
      <w:color w:val="78230c" w:themeColor="accent1" w:themeShade="80"/>
    </w:rPr>
  </w:style>
  <w:style w:type="paragraph" w:styleId="961">
    <w:name w:val="Heading 5"/>
    <w:basedOn w:val="956"/>
    <w:next w:val="956"/>
    <w:link w:val="978"/>
    <w:uiPriority w:val="2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="Franklin Gothic Demi" w:hAnsi="Franklin Gothic Demi" w:eastAsiaTheme="majorEastAsia" w:cstheme="majorBidi"/>
      <w:b/>
      <w:i/>
    </w:rPr>
  </w:style>
  <w:style w:type="paragraph" w:styleId="962">
    <w:name w:val="Heading 6"/>
    <w:basedOn w:val="956"/>
    <w:next w:val="956"/>
    <w:link w:val="980"/>
    <w:uiPriority w:val="2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="Franklin Gothic Demi" w:hAnsi="Franklin Gothic Demi" w:eastAsiaTheme="majorEastAsia" w:cstheme="majorBidi"/>
      <w:color w:val="77230c" w:themeColor="accent1" w:themeShade="7F"/>
    </w:rPr>
  </w:style>
  <w:style w:type="paragraph" w:styleId="963">
    <w:name w:val="Heading 7"/>
    <w:basedOn w:val="956"/>
    <w:next w:val="956"/>
    <w:link w:val="995"/>
    <w:uiPriority w:val="2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="Franklin Gothic Demi" w:hAnsi="Franklin Gothic Demi" w:eastAsiaTheme="majorEastAsia" w:cstheme="majorBidi"/>
      <w:i/>
      <w:iCs/>
      <w:color w:val="77230c" w:themeColor="accent1" w:themeShade="7F"/>
    </w:rPr>
  </w:style>
  <w:style w:type="paragraph" w:styleId="964">
    <w:name w:val="Heading 8"/>
    <w:basedOn w:val="956"/>
    <w:next w:val="956"/>
    <w:link w:val="981"/>
    <w:uiPriority w:val="2"/>
    <w:semiHidden/>
    <w:unhideWhenUsed/>
    <w:qFormat/>
    <w:pPr>
      <w:keepNext w:val="true"/>
      <w:keepLines w:val="true"/>
      <w:pBdr/>
      <w:spacing w:before="40"/>
      <w:ind/>
      <w:outlineLvl w:val="7"/>
    </w:pPr>
    <w:rPr>
      <w:rFonts w:ascii="Franklin Gothic Demi" w:hAnsi="Franklin Gothic Demi" w:eastAsiaTheme="majorEastAsia" w:cstheme="majorBidi"/>
      <w:color w:val="5b2413" w:themeColor="accent3" w:themeShade="80"/>
      <w:szCs w:val="21"/>
    </w:rPr>
  </w:style>
  <w:style w:type="paragraph" w:styleId="965">
    <w:name w:val="Heading 9"/>
    <w:basedOn w:val="956"/>
    <w:next w:val="956"/>
    <w:link w:val="988"/>
    <w:uiPriority w:val="2"/>
    <w:semiHidden/>
    <w:unhideWhenUsed/>
    <w:qFormat/>
    <w:pPr>
      <w:keepNext w:val="true"/>
      <w:keepLines w:val="true"/>
      <w:pBdr/>
      <w:spacing w:before="40"/>
      <w:ind/>
      <w:outlineLvl w:val="8"/>
    </w:pPr>
    <w:rPr>
      <w:rFonts w:ascii="Franklin Gothic Demi" w:hAnsi="Franklin Gothic Demi" w:eastAsiaTheme="majorEastAsia" w:cstheme="majorBidi"/>
      <w:b/>
      <w:iCs/>
      <w:color w:val="5b2413" w:themeColor="accent3" w:themeShade="80"/>
      <w:szCs w:val="21"/>
    </w:rPr>
  </w:style>
  <w:style w:type="character" w:styleId="966" w:default="1">
    <w:name w:val="Default Paragraph Font"/>
    <w:uiPriority w:val="1"/>
    <w:semiHidden/>
    <w:unhideWhenUsed/>
    <w:pPr>
      <w:pBdr/>
      <w:spacing/>
      <w:ind/>
    </w:pPr>
  </w:style>
  <w:style w:type="table" w:styleId="9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8" w:default="1">
    <w:name w:val="No List"/>
    <w:uiPriority w:val="99"/>
    <w:semiHidden/>
    <w:unhideWhenUsed/>
    <w:pPr>
      <w:pBdr/>
      <w:spacing/>
      <w:ind/>
    </w:pPr>
  </w:style>
  <w:style w:type="character" w:styleId="969">
    <w:name w:val="Book Title"/>
    <w:basedOn w:val="966"/>
    <w:uiPriority w:val="33"/>
    <w:semiHidden/>
    <w:unhideWhenUsed/>
    <w:qFormat/>
    <w:pPr>
      <w:pBdr/>
      <w:spacing/>
      <w:ind/>
    </w:pPr>
    <w:rPr>
      <w:rFonts w:ascii="Microsoft Sans Serif" w:hAnsi="Microsoft Sans Serif" w:cs="Microsoft Sans Serif"/>
      <w:b/>
      <w:bCs/>
      <w:i/>
      <w:iCs/>
      <w:spacing w:val="0"/>
    </w:rPr>
  </w:style>
  <w:style w:type="character" w:styleId="970">
    <w:name w:val="Intense Reference"/>
    <w:basedOn w:val="966"/>
    <w:uiPriority w:val="32"/>
    <w:semiHidden/>
    <w:unhideWhenUsed/>
    <w:qFormat/>
    <w:pPr>
      <w:pBdr/>
      <w:spacing/>
      <w:ind/>
    </w:pPr>
    <w:rPr>
      <w:rFonts w:ascii="Microsoft Sans Serif" w:hAnsi="Microsoft Sans Serif" w:cs="Microsoft Sans Serif"/>
      <w:b/>
      <w:bCs/>
      <w:caps w:val="0"/>
      <w:smallCaps/>
      <w:color w:val="78230c" w:themeColor="accent1" w:themeShade="80"/>
      <w:spacing w:val="0"/>
    </w:rPr>
  </w:style>
  <w:style w:type="character" w:styleId="971" w:customStyle="1">
    <w:name w:val="Überschrift 1 Zchn"/>
    <w:basedOn w:val="966"/>
    <w:link w:val="957"/>
    <w:uiPriority w:val="2"/>
    <w:pPr>
      <w:pBdr/>
      <w:spacing/>
      <w:ind/>
    </w:pPr>
    <w:rPr>
      <w:rFonts w:ascii="Franklin Gothic Demi" w:hAnsi="Franklin Gothic Demi" w:cs="Arial"/>
      <w:bCs/>
      <w:caps/>
      <w:color w:val="0d0d0d" w:themeColor="text1" w:themeTint="F2"/>
      <w:spacing w:val="4"/>
      <w:sz w:val="24"/>
      <w:szCs w:val="64"/>
      <w:lang w:eastAsia="en-US"/>
    </w:rPr>
  </w:style>
  <w:style w:type="paragraph" w:styleId="972">
    <w:name w:val="Title"/>
    <w:basedOn w:val="956"/>
    <w:link w:val="973"/>
    <w:uiPriority w:val="1"/>
    <w:qFormat/>
    <w:pPr>
      <w:pBdr/>
      <w:spacing w:before="80"/>
      <w:ind w:left="101"/>
      <w:contextualSpacing w:val="true"/>
    </w:pPr>
    <w:rPr>
      <w:rFonts w:ascii="Franklin Gothic Demi" w:hAnsi="Franklin Gothic Demi" w:eastAsiaTheme="majorEastAsia" w:cstheme="majorBidi"/>
      <w:caps/>
      <w:color w:val="000000" w:themeColor="text1"/>
      <w:sz w:val="52"/>
      <w:szCs w:val="56"/>
    </w:rPr>
  </w:style>
  <w:style w:type="character" w:styleId="973" w:customStyle="1">
    <w:name w:val="Titel Zchn"/>
    <w:basedOn w:val="966"/>
    <w:link w:val="972"/>
    <w:uiPriority w:val="1"/>
    <w:pPr>
      <w:pBdr/>
      <w:spacing/>
      <w:ind/>
    </w:pPr>
    <w:rPr>
      <w:rFonts w:ascii="Franklin Gothic Demi" w:hAnsi="Franklin Gothic Demi" w:eastAsiaTheme="majorEastAsia" w:cstheme="majorBidi"/>
      <w:caps/>
      <w:color w:val="000000" w:themeColor="text1"/>
      <w:sz w:val="52"/>
      <w:szCs w:val="56"/>
    </w:rPr>
  </w:style>
  <w:style w:type="paragraph" w:styleId="974">
    <w:name w:val="Header"/>
    <w:basedOn w:val="956"/>
    <w:link w:val="975"/>
    <w:uiPriority w:val="99"/>
    <w:pPr>
      <w:pBdr/>
      <w:spacing w:line="240" w:lineRule="auto"/>
      <w:ind/>
    </w:pPr>
  </w:style>
  <w:style w:type="character" w:styleId="975" w:customStyle="1">
    <w:name w:val="Kopfzeile Zchn"/>
    <w:basedOn w:val="966"/>
    <w:link w:val="974"/>
    <w:uiPriority w:val="99"/>
    <w:pPr>
      <w:pBdr/>
      <w:spacing/>
      <w:ind/>
    </w:pPr>
    <w:rPr>
      <w:rFonts w:ascii="Microsoft Sans Serif" w:hAnsi="Microsoft Sans Serif" w:cs="Microsoft Sans Serif"/>
      <w:sz w:val="24"/>
    </w:rPr>
  </w:style>
  <w:style w:type="character" w:styleId="976">
    <w:name w:val="Placeholder Text"/>
    <w:basedOn w:val="966"/>
    <w:uiPriority w:val="99"/>
    <w:semiHidden/>
    <w:pPr>
      <w:pBdr/>
      <w:spacing/>
      <w:ind/>
    </w:pPr>
    <w:rPr>
      <w:rFonts w:ascii="Microsoft Sans Serif" w:hAnsi="Microsoft Sans Serif" w:cs="Microsoft Sans Serif"/>
      <w:color w:val="808080"/>
    </w:rPr>
  </w:style>
  <w:style w:type="table" w:styleId="977">
    <w:name w:val="Table Grid"/>
    <w:basedOn w:val="967"/>
    <w:uiPriority w:val="3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8" w:customStyle="1">
    <w:name w:val="Überschrift 5 Zchn"/>
    <w:basedOn w:val="966"/>
    <w:link w:val="961"/>
    <w:uiPriority w:val="2"/>
    <w:semiHidden/>
    <w:pPr>
      <w:pBdr/>
      <w:spacing/>
      <w:ind/>
    </w:pPr>
    <w:rPr>
      <w:rFonts w:ascii="Franklin Gothic Demi" w:hAnsi="Franklin Gothic Demi" w:eastAsiaTheme="majorEastAsia" w:cstheme="majorBidi"/>
      <w:b/>
      <w:i/>
      <w:sz w:val="24"/>
    </w:rPr>
  </w:style>
  <w:style w:type="paragraph" w:styleId="979" w:customStyle="1">
    <w:name w:val="Normal rechts"/>
    <w:basedOn w:val="956"/>
    <w:qFormat/>
    <w:pPr>
      <w:pBdr/>
      <w:spacing w:after="20" w:before="60"/>
      <w:ind/>
    </w:pPr>
    <w:rPr>
      <w:rFonts w:eastAsiaTheme="majorEastAsia"/>
      <w:b/>
      <w:color w:val="0d0d0d" w:themeColor="text1" w:themeTint="F2"/>
      <w:spacing w:val="4"/>
      <w:sz w:val="22"/>
      <w:lang w:eastAsia="en-US"/>
    </w:rPr>
  </w:style>
  <w:style w:type="character" w:styleId="980" w:customStyle="1">
    <w:name w:val="Überschrift 6 Zchn"/>
    <w:basedOn w:val="966"/>
    <w:link w:val="962"/>
    <w:uiPriority w:val="2"/>
    <w:semiHidden/>
    <w:pPr>
      <w:pBdr/>
      <w:spacing/>
      <w:ind/>
    </w:pPr>
    <w:rPr>
      <w:rFonts w:ascii="Franklin Gothic Demi" w:hAnsi="Franklin Gothic Demi" w:eastAsiaTheme="majorEastAsia" w:cstheme="majorBidi"/>
      <w:color w:val="77230c" w:themeColor="accent1" w:themeShade="7F"/>
      <w:sz w:val="24"/>
    </w:rPr>
  </w:style>
  <w:style w:type="character" w:styleId="981" w:customStyle="1">
    <w:name w:val="Überschrift 8 Zchn"/>
    <w:basedOn w:val="966"/>
    <w:link w:val="964"/>
    <w:uiPriority w:val="2"/>
    <w:semiHidden/>
    <w:pPr>
      <w:pBdr/>
      <w:spacing/>
      <w:ind/>
    </w:pPr>
    <w:rPr>
      <w:rFonts w:ascii="Franklin Gothic Demi" w:hAnsi="Franklin Gothic Demi" w:eastAsiaTheme="majorEastAsia" w:cstheme="majorBidi"/>
      <w:color w:val="5b2413" w:themeColor="accent3" w:themeShade="80"/>
      <w:sz w:val="24"/>
      <w:szCs w:val="21"/>
    </w:rPr>
  </w:style>
  <w:style w:type="paragraph" w:styleId="982">
    <w:name w:val="Footer"/>
    <w:basedOn w:val="956"/>
    <w:link w:val="983"/>
    <w:uiPriority w:val="99"/>
    <w:unhideWhenUsed/>
    <w:pPr>
      <w:pBdr/>
      <w:spacing/>
      <w:ind/>
    </w:pPr>
    <w:rPr>
      <w:lang w:eastAsia="en-US"/>
    </w:rPr>
  </w:style>
  <w:style w:type="character" w:styleId="983" w:customStyle="1">
    <w:name w:val="Fußzeile Zchn"/>
    <w:basedOn w:val="966"/>
    <w:link w:val="982"/>
    <w:uiPriority w:val="99"/>
    <w:pPr>
      <w:pBdr/>
      <w:spacing/>
      <w:ind/>
    </w:pPr>
    <w:rPr>
      <w:rFonts w:ascii="Microsoft Sans Serif" w:hAnsi="Microsoft Sans Serif" w:cs="Microsoft Sans Serif"/>
      <w:sz w:val="24"/>
      <w:lang w:eastAsia="en-US"/>
    </w:rPr>
  </w:style>
  <w:style w:type="table" w:styleId="984">
    <w:name w:val="Grid Table Light"/>
    <w:basedOn w:val="967"/>
    <w:uiPriority w:val="40"/>
    <w:pPr>
      <w:pBdr/>
      <w:spacing/>
      <w:ind/>
    </w:pPr>
    <w:rPr>
      <w:lang w:eastAsia="en-US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5" w:customStyle="1">
    <w:name w:val="Überschrift 2 Zchn"/>
    <w:basedOn w:val="966"/>
    <w:link w:val="958"/>
    <w:uiPriority w:val="2"/>
    <w:pPr>
      <w:pBdr/>
      <w:spacing/>
      <w:ind/>
    </w:pPr>
    <w:rPr>
      <w:rFonts w:ascii="Franklin Gothic Demi" w:hAnsi="Franklin Gothic Demi" w:cs="Microsoft Sans Serif"/>
      <w:spacing w:val="40"/>
      <w:sz w:val="24"/>
    </w:rPr>
  </w:style>
  <w:style w:type="table" w:styleId="986" w:customStyle="1">
    <w:name w:val="Vertriebsinformationen"/>
    <w:basedOn w:val="967"/>
    <w:uiPriority w:val="99"/>
    <w:pPr>
      <w:pBdr/>
      <w:spacing w:after="20" w:before="60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/>
        <w:caps/>
        <w:smallCaps w:val="0"/>
        <w:color w:val="0d0d0d" w:themeColor="text1" w:themeTint="F2"/>
        <w:spacing w:val="4"/>
        <w:sz w:val="18"/>
      </w:rPr>
      <w:pPr>
        <w:pBdr/>
        <w:spacing/>
        <w:ind/>
      </w:pPr>
      <w:tblPr>
        <w:tblBorders/>
      </w:tblPr>
      <w:tcPr>
        <w:shd w:val="clear" w:color="auto" w:fill="ebb19f" w:themeFill="accent3" w:themeFillTint="66"/>
        <w:tc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Inhaltstabelle"/>
    <w:basedOn w:val="967"/>
    <w:uiPriority w:val="99"/>
    <w:pPr>
      <w:pBdr/>
      <w:spacing w:after="20" w:before="60"/>
      <w:ind/>
    </w:pPr>
    <w:tblPr>
      <w:tblStyleRowBandSize w:val="1"/>
      <w:tblBorders/>
    </w:tblPr>
    <w:tcPr>
      <w:shd w:val="clear" w:color="auto" w:fill="ffffff" w:themeFill="background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/>
        <w:caps/>
        <w:smallCaps w:val="0"/>
        <w:color w:val="0d0d0d" w:themeColor="text1" w:themeTint="F2"/>
        <w:spacing w:val="4"/>
        <w:sz w:val="18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8" w:customStyle="1">
    <w:name w:val="Überschrift 9 Zchn"/>
    <w:basedOn w:val="966"/>
    <w:link w:val="965"/>
    <w:uiPriority w:val="2"/>
    <w:semiHidden/>
    <w:pPr>
      <w:pBdr/>
      <w:spacing/>
      <w:ind/>
    </w:pPr>
    <w:rPr>
      <w:rFonts w:ascii="Franklin Gothic Demi" w:hAnsi="Franklin Gothic Demi" w:eastAsiaTheme="majorEastAsia" w:cstheme="majorBidi"/>
      <w:b/>
      <w:iCs/>
      <w:color w:val="5b2413" w:themeColor="accent3" w:themeShade="80"/>
      <w:sz w:val="24"/>
      <w:szCs w:val="21"/>
    </w:rPr>
  </w:style>
  <w:style w:type="table" w:styleId="989" w:customStyle="1">
    <w:name w:val="Summentabelle"/>
    <w:basedOn w:val="967"/>
    <w:uiPriority w:val="99"/>
    <w:pPr>
      <w:pBdr/>
      <w:spacing w:line="240" w:lineRule="auto"/>
      <w:ind/>
    </w:pPr>
    <w:tblPr>
      <w:tblStyleRow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tblPr>
        <w:tblBorders/>
      </w:tblPr>
      <w:tcPr>
        <w:tcBorders/>
        <w:vAlign w:val="center"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  <w:jc w:val="left"/>
      </w:pPr>
      <w:tblPr>
        <w:tblBorders/>
      </w:tblPr>
      <w:tcPr>
        <w:tc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</w:tcBorders>
        <w:vAlign w:val="center"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Plain Table 2"/>
    <w:basedOn w:val="967"/>
    <w:uiPriority w:val="42"/>
    <w:pPr>
      <w:pBdr/>
      <w:spacing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1" w:customStyle="1">
    <w:name w:val="Überschrift 3 Zchn"/>
    <w:basedOn w:val="966"/>
    <w:link w:val="959"/>
    <w:uiPriority w:val="9"/>
    <w:semiHidden/>
    <w:pPr>
      <w:pBdr/>
      <w:spacing/>
      <w:ind/>
    </w:pPr>
    <w:rPr>
      <w:rFonts w:ascii="Franklin Gothic Demi" w:hAnsi="Franklin Gothic Demi" w:eastAsiaTheme="majorEastAsia" w:cstheme="majorBidi"/>
      <w:color w:val="77230c" w:themeColor="accent1" w:themeShade="7F"/>
      <w:sz w:val="24"/>
      <w:szCs w:val="24"/>
    </w:rPr>
  </w:style>
  <w:style w:type="paragraph" w:styleId="992" w:customStyle="1">
    <w:name w:val="Formatvorlage1"/>
    <w:basedOn w:val="956"/>
    <w:link w:val="993"/>
    <w:qFormat/>
    <w:pPr>
      <w:framePr w:hAnchor="margin" w:hSpace="180" w:vAnchor="text" w:wrap="around" w:xAlign="center" w:y="5211"/>
      <w:pBdr/>
      <w:spacing w:after="20" w:before="60"/>
      <w:ind/>
    </w:pPr>
    <w:rPr>
      <w:rFonts w:ascii="Franklin Gothic Demi" w:hAnsi="Franklin Gothic Demi" w:eastAsiaTheme="majorEastAsia"/>
      <w:color w:val="88361c" w:themeColor="accent3" w:themeShade="BF"/>
      <w:spacing w:val="4"/>
      <w:sz w:val="28"/>
      <w:szCs w:val="28"/>
    </w:rPr>
  </w:style>
  <w:style w:type="character" w:styleId="993" w:customStyle="1">
    <w:name w:val="Formatvorlage1 Zeichen"/>
    <w:basedOn w:val="966"/>
    <w:link w:val="992"/>
    <w:pPr>
      <w:pBdr/>
      <w:spacing/>
      <w:ind/>
    </w:pPr>
    <w:rPr>
      <w:rFonts w:ascii="Franklin Gothic Demi" w:hAnsi="Franklin Gothic Demi" w:cs="Microsoft Sans Serif" w:eastAsiaTheme="majorEastAsia"/>
      <w:color w:val="88361c" w:themeColor="accent3" w:themeShade="BF"/>
      <w:spacing w:val="4"/>
      <w:sz w:val="28"/>
      <w:szCs w:val="28"/>
    </w:rPr>
  </w:style>
  <w:style w:type="character" w:styleId="994" w:customStyle="1">
    <w:name w:val="Überschrift 4 Zchn"/>
    <w:basedOn w:val="966"/>
    <w:link w:val="960"/>
    <w:uiPriority w:val="2"/>
    <w:semiHidden/>
    <w:pPr>
      <w:pBdr/>
      <w:spacing/>
      <w:ind/>
    </w:pPr>
    <w:rPr>
      <w:rFonts w:ascii="Franklin Gothic Demi" w:hAnsi="Franklin Gothic Demi" w:eastAsiaTheme="majorEastAsia" w:cstheme="majorBidi"/>
      <w:i/>
      <w:iCs/>
      <w:color w:val="78230c" w:themeColor="accent1" w:themeShade="80"/>
      <w:sz w:val="24"/>
    </w:rPr>
  </w:style>
  <w:style w:type="character" w:styleId="995" w:customStyle="1">
    <w:name w:val="Überschrift 7 Zchn"/>
    <w:basedOn w:val="966"/>
    <w:link w:val="963"/>
    <w:uiPriority w:val="2"/>
    <w:semiHidden/>
    <w:pPr>
      <w:pBdr/>
      <w:spacing/>
      <w:ind/>
    </w:pPr>
    <w:rPr>
      <w:rFonts w:ascii="Franklin Gothic Demi" w:hAnsi="Franklin Gothic Demi" w:eastAsiaTheme="majorEastAsia" w:cstheme="majorBidi"/>
      <w:i/>
      <w:iCs/>
      <w:color w:val="77230c" w:themeColor="accent1" w:themeShade="7F"/>
      <w:sz w:val="24"/>
    </w:rPr>
  </w:style>
  <w:style w:type="character" w:styleId="996">
    <w:name w:val="Intense Emphasis"/>
    <w:basedOn w:val="966"/>
    <w:uiPriority w:val="21"/>
    <w:semiHidden/>
    <w:unhideWhenUsed/>
    <w:qFormat/>
    <w:pPr>
      <w:pBdr/>
      <w:spacing/>
      <w:ind/>
    </w:pPr>
    <w:rPr>
      <w:rFonts w:ascii="Microsoft Sans Serif" w:hAnsi="Microsoft Sans Serif" w:cs="Microsoft Sans Serif"/>
      <w:i/>
      <w:iCs/>
      <w:color w:val="78230c" w:themeColor="accent1" w:themeShade="80"/>
    </w:rPr>
  </w:style>
  <w:style w:type="paragraph" w:styleId="997">
    <w:name w:val="Intense Quote"/>
    <w:basedOn w:val="956"/>
    <w:next w:val="956"/>
    <w:link w:val="998"/>
    <w:uiPriority w:val="30"/>
    <w:semiHidden/>
    <w:unhideWhenUsed/>
    <w:qFormat/>
    <w:pPr>
      <w:pBdr>
        <w:top w:val="single" w:color="78230c" w:themeColor="accent1" w:themeShade="80" w:sz="4" w:space="10"/>
        <w:bottom w:val="single" w:color="78230c" w:themeColor="accent1" w:themeShade="80" w:sz="4" w:space="10"/>
      </w:pBdr>
      <w:spacing w:after="360" w:before="360"/>
      <w:ind w:right="864" w:left="864"/>
      <w:jc w:val="center"/>
    </w:pPr>
    <w:rPr>
      <w:i/>
      <w:iCs/>
      <w:color w:val="78230c" w:themeColor="accent1" w:themeShade="80"/>
    </w:rPr>
  </w:style>
  <w:style w:type="character" w:styleId="998" w:customStyle="1">
    <w:name w:val="Intensives Zitat Zchn"/>
    <w:basedOn w:val="966"/>
    <w:link w:val="997"/>
    <w:uiPriority w:val="30"/>
    <w:semiHidden/>
    <w:pPr>
      <w:pBdr/>
      <w:spacing/>
      <w:ind/>
    </w:pPr>
    <w:rPr>
      <w:rFonts w:ascii="Microsoft Sans Serif" w:hAnsi="Microsoft Sans Serif" w:cs="Microsoft Sans Serif"/>
      <w:i/>
      <w:iCs/>
      <w:color w:val="78230c" w:themeColor="accent1" w:themeShade="80"/>
      <w:sz w:val="24"/>
    </w:rPr>
  </w:style>
  <w:style w:type="paragraph" w:styleId="999">
    <w:name w:val="TOC Heading"/>
    <w:basedOn w:val="957"/>
    <w:next w:val="956"/>
    <w:uiPriority w:val="39"/>
    <w:semiHidden/>
    <w:unhideWhenUsed/>
    <w:qFormat/>
    <w:pPr>
      <w:keepLines w:val="true"/>
      <w:framePr w:hAnchor="text" w:hSpace="0" w:vAnchor="margin" w:wrap="auto" w:xAlign="left" w:yAlign="inline"/>
      <w:pBdr/>
      <w:spacing w:before="240" w:line="312" w:lineRule="auto"/>
      <w:ind/>
      <w:jc w:val="left"/>
      <w:outlineLvl w:val="9"/>
    </w:pPr>
    <w:rPr>
      <w:rFonts w:eastAsiaTheme="majorEastAsia" w:cstheme="majorBidi"/>
      <w:bCs w:val="0"/>
      <w:caps w:val="0"/>
      <w:color w:val="78230c" w:themeColor="accent1" w:themeShade="80"/>
      <w:spacing w:val="0"/>
      <w:sz w:val="32"/>
      <w:szCs w:val="32"/>
      <w:lang w:eastAsia="ja-JP"/>
    </w:rPr>
  </w:style>
  <w:style w:type="paragraph" w:styleId="1000">
    <w:name w:val="Block Text"/>
    <w:basedOn w:val="956"/>
    <w:uiPriority w:val="99"/>
    <w:semiHidden/>
    <w:unhideWhenUsed/>
    <w:pPr>
      <w:pBdr>
        <w:top w:val="single" w:color="78230c" w:themeColor="accent1" w:themeShade="80" w:sz="2" w:space="10"/>
        <w:left w:val="single" w:color="78230c" w:themeColor="accent1" w:themeShade="80" w:sz="2" w:space="10"/>
        <w:bottom w:val="single" w:color="78230c" w:themeColor="accent1" w:themeShade="80" w:sz="2" w:space="10"/>
        <w:right w:val="single" w:color="78230c" w:themeColor="accent1" w:themeShade="80" w:sz="2" w:space="10"/>
      </w:pBdr>
      <w:spacing/>
      <w:ind w:right="1152" w:left="1152"/>
    </w:pPr>
    <w:rPr>
      <w:i/>
      <w:iCs/>
      <w:color w:val="78230c" w:themeColor="accent1" w:themeShade="80"/>
    </w:rPr>
  </w:style>
  <w:style w:type="character" w:styleId="1001">
    <w:name w:val="FollowedHyperlink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color w:val="4a442a" w:themeColor="background2" w:themeShade="40"/>
      <w:u w:val="single"/>
    </w:rPr>
  </w:style>
  <w:style w:type="character" w:styleId="1002">
    <w:name w:val="Hyperlink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color w:val="591200" w:themeColor="accent6" w:themeShade="80"/>
      <w:u w:val="single"/>
    </w:rPr>
  </w:style>
  <w:style w:type="character" w:styleId="1003" w:customStyle="1">
    <w:name w:val="Nicht aufgelöste Erwähnung1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color w:val="595959" w:themeColor="text1" w:themeTint="A6"/>
      <w:shd w:val="clear" w:color="auto" w:fill="e6e6e6"/>
    </w:rPr>
  </w:style>
  <w:style w:type="paragraph" w:styleId="1004">
    <w:name w:val="Subtitle"/>
    <w:basedOn w:val="956"/>
    <w:next w:val="956"/>
    <w:link w:val="1005"/>
    <w:uiPriority w:val="11"/>
    <w:semiHidden/>
    <w:unhideWhenUsed/>
    <w:qFormat/>
    <w:pPr>
      <w:numPr>
        <w:ilvl w:val="1"/>
      </w:numPr>
      <w:pBdr/>
      <w:spacing w:after="160"/>
      <w:ind/>
    </w:pPr>
    <w:rPr>
      <w:b/>
      <w:caps/>
      <w:color w:val="000000" w:themeColor="text1"/>
      <w:spacing w:val="15"/>
      <w:sz w:val="32"/>
      <w:szCs w:val="22"/>
    </w:rPr>
  </w:style>
  <w:style w:type="character" w:styleId="1005" w:customStyle="1">
    <w:name w:val="Untertitel Zchn"/>
    <w:basedOn w:val="966"/>
    <w:link w:val="1004"/>
    <w:uiPriority w:val="11"/>
    <w:semiHidden/>
    <w:pPr>
      <w:pBdr/>
      <w:spacing/>
      <w:ind/>
    </w:pPr>
    <w:rPr>
      <w:rFonts w:ascii="Microsoft Sans Serif" w:hAnsi="Microsoft Sans Serif" w:cs="Microsoft Sans Serif"/>
      <w:b/>
      <w:caps/>
      <w:color w:val="000000" w:themeColor="text1"/>
      <w:spacing w:val="15"/>
      <w:sz w:val="32"/>
      <w:szCs w:val="22"/>
    </w:rPr>
  </w:style>
  <w:style w:type="paragraph" w:styleId="1006">
    <w:name w:val="Date"/>
    <w:basedOn w:val="956"/>
    <w:next w:val="956"/>
    <w:link w:val="1007"/>
    <w:uiPriority w:val="99"/>
    <w:pPr>
      <w:pBdr/>
      <w:spacing/>
      <w:ind/>
    </w:pPr>
    <w:rPr>
      <w:rFonts w:ascii="Franklin Gothic Demi" w:hAnsi="Franklin Gothic Demi"/>
      <w:color w:val="000000" w:themeColor="text1"/>
      <w:sz w:val="32"/>
      <w:szCs w:val="32"/>
    </w:rPr>
  </w:style>
  <w:style w:type="character" w:styleId="1007" w:customStyle="1">
    <w:name w:val="Datum Zchn"/>
    <w:basedOn w:val="966"/>
    <w:link w:val="1006"/>
    <w:uiPriority w:val="99"/>
    <w:pPr>
      <w:pBdr/>
      <w:spacing/>
      <w:ind/>
    </w:pPr>
    <w:rPr>
      <w:rFonts w:ascii="Franklin Gothic Demi" w:hAnsi="Franklin Gothic Demi" w:cs="Microsoft Sans Serif"/>
      <w:color w:val="000000" w:themeColor="text1"/>
      <w:sz w:val="32"/>
      <w:szCs w:val="32"/>
    </w:rPr>
  </w:style>
  <w:style w:type="character" w:styleId="1008">
    <w:name w:val="Mention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color w:val="2b579a"/>
      <w:shd w:val="clear" w:color="auto" w:fill="e1dfdd"/>
    </w:rPr>
  </w:style>
  <w:style w:type="numbering" w:styleId="1009">
    <w:name w:val="Outline List 2"/>
    <w:basedOn w:val="968"/>
    <w:uiPriority w:val="99"/>
    <w:semiHidden/>
    <w:unhideWhenUsed/>
    <w:pPr>
      <w:numPr>
        <w:numId w:val="11"/>
      </w:numPr>
      <w:pBdr/>
      <w:spacing/>
      <w:ind/>
    </w:pPr>
  </w:style>
  <w:style w:type="numbering" w:styleId="1010">
    <w:name w:val="Outline List 1"/>
    <w:basedOn w:val="968"/>
    <w:uiPriority w:val="99"/>
    <w:semiHidden/>
    <w:unhideWhenUsed/>
    <w:pPr>
      <w:numPr>
        <w:numId w:val="12"/>
      </w:numPr>
      <w:pBdr/>
      <w:spacing/>
      <w:ind/>
    </w:pPr>
  </w:style>
  <w:style w:type="character" w:styleId="1011">
    <w:name w:val="HTML Code"/>
    <w:basedOn w:val="966"/>
    <w:uiPriority w:val="99"/>
    <w:semiHidden/>
    <w:unhideWhenUsed/>
    <w:pPr>
      <w:pBdr/>
      <w:spacing/>
      <w:ind/>
    </w:pPr>
    <w:rPr>
      <w:rFonts w:ascii="Consolas" w:hAnsi="Consolas" w:cs="Microsoft Sans Serif"/>
      <w:sz w:val="20"/>
      <w:szCs w:val="20"/>
    </w:rPr>
  </w:style>
  <w:style w:type="character" w:styleId="1012">
    <w:name w:val="HTML Variable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i/>
      <w:iCs/>
    </w:rPr>
  </w:style>
  <w:style w:type="paragraph" w:styleId="1013">
    <w:name w:val="HTML Address"/>
    <w:basedOn w:val="956"/>
    <w:link w:val="1014"/>
    <w:uiPriority w:val="99"/>
    <w:semiHidden/>
    <w:unhideWhenUsed/>
    <w:pPr>
      <w:pBdr/>
      <w:spacing w:line="240" w:lineRule="auto"/>
      <w:ind/>
    </w:pPr>
    <w:rPr>
      <w:i/>
      <w:iCs/>
    </w:rPr>
  </w:style>
  <w:style w:type="character" w:styleId="1014" w:customStyle="1">
    <w:name w:val="HTML Adresse Zchn"/>
    <w:basedOn w:val="966"/>
    <w:link w:val="1013"/>
    <w:uiPriority w:val="99"/>
    <w:semiHidden/>
    <w:pPr>
      <w:pBdr/>
      <w:spacing/>
      <w:ind/>
    </w:pPr>
    <w:rPr>
      <w:rFonts w:ascii="Microsoft Sans Serif" w:hAnsi="Microsoft Sans Serif" w:cs="Microsoft Sans Serif"/>
      <w:i/>
      <w:iCs/>
      <w:sz w:val="24"/>
    </w:rPr>
  </w:style>
  <w:style w:type="character" w:styleId="1015">
    <w:name w:val="HTML Definition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i/>
      <w:iCs/>
    </w:rPr>
  </w:style>
  <w:style w:type="character" w:styleId="1016">
    <w:name w:val="HTML Cite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i/>
      <w:iCs/>
    </w:rPr>
  </w:style>
  <w:style w:type="character" w:styleId="1017">
    <w:name w:val="HTML Typewriter"/>
    <w:basedOn w:val="966"/>
    <w:uiPriority w:val="99"/>
    <w:semiHidden/>
    <w:unhideWhenUsed/>
    <w:pPr>
      <w:pBdr/>
      <w:spacing/>
      <w:ind/>
    </w:pPr>
    <w:rPr>
      <w:rFonts w:ascii="Consolas" w:hAnsi="Consolas" w:cs="Microsoft Sans Serif"/>
      <w:sz w:val="20"/>
      <w:szCs w:val="20"/>
    </w:rPr>
  </w:style>
  <w:style w:type="character" w:styleId="1018">
    <w:name w:val="HTML Sample"/>
    <w:basedOn w:val="966"/>
    <w:uiPriority w:val="99"/>
    <w:semiHidden/>
    <w:unhideWhenUsed/>
    <w:pPr>
      <w:pBdr/>
      <w:spacing/>
      <w:ind/>
    </w:pPr>
    <w:rPr>
      <w:rFonts w:ascii="Consolas" w:hAnsi="Consolas" w:cs="Microsoft Sans Serif"/>
      <w:sz w:val="24"/>
      <w:szCs w:val="24"/>
    </w:rPr>
  </w:style>
  <w:style w:type="character" w:styleId="1019">
    <w:name w:val="HTML Acronym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</w:rPr>
  </w:style>
  <w:style w:type="character" w:styleId="1020">
    <w:name w:val="HTML Keyboard"/>
    <w:basedOn w:val="966"/>
    <w:uiPriority w:val="99"/>
    <w:semiHidden/>
    <w:unhideWhenUsed/>
    <w:pPr>
      <w:pBdr/>
      <w:spacing/>
      <w:ind/>
    </w:pPr>
    <w:rPr>
      <w:rFonts w:ascii="Consolas" w:hAnsi="Consolas" w:cs="Microsoft Sans Serif"/>
      <w:sz w:val="20"/>
      <w:szCs w:val="20"/>
    </w:rPr>
  </w:style>
  <w:style w:type="paragraph" w:styleId="1021">
    <w:name w:val="HTML Preformatted"/>
    <w:basedOn w:val="956"/>
    <w:link w:val="1022"/>
    <w:uiPriority w:val="99"/>
    <w:semiHidden/>
    <w:unhideWhenUsed/>
    <w:pPr>
      <w:pBdr/>
      <w:spacing w:line="240" w:lineRule="auto"/>
      <w:ind/>
    </w:pPr>
    <w:rPr>
      <w:rFonts w:ascii="Consolas" w:hAnsi="Consolas"/>
      <w:sz w:val="20"/>
      <w:szCs w:val="20"/>
    </w:rPr>
  </w:style>
  <w:style w:type="character" w:styleId="1022" w:customStyle="1">
    <w:name w:val="HTML Vorformatiert Zchn"/>
    <w:basedOn w:val="966"/>
    <w:link w:val="1021"/>
    <w:uiPriority w:val="99"/>
    <w:semiHidden/>
    <w:pPr>
      <w:pBdr/>
      <w:spacing/>
      <w:ind/>
    </w:pPr>
    <w:rPr>
      <w:rFonts w:ascii="Consolas" w:hAnsi="Consolas" w:cs="Microsoft Sans Serif"/>
      <w:sz w:val="20"/>
      <w:szCs w:val="20"/>
    </w:rPr>
  </w:style>
  <w:style w:type="paragraph" w:styleId="1023">
    <w:name w:val="toc 1"/>
    <w:basedOn w:val="956"/>
    <w:next w:val="956"/>
    <w:uiPriority w:val="39"/>
    <w:semiHidden/>
    <w:unhideWhenUsed/>
    <w:pPr>
      <w:pBdr/>
      <w:spacing w:after="100"/>
      <w:ind/>
    </w:pPr>
  </w:style>
  <w:style w:type="paragraph" w:styleId="1024">
    <w:name w:val="toc 2"/>
    <w:basedOn w:val="956"/>
    <w:next w:val="956"/>
    <w:uiPriority w:val="39"/>
    <w:semiHidden/>
    <w:unhideWhenUsed/>
    <w:pPr>
      <w:pBdr/>
      <w:spacing w:after="100"/>
      <w:ind w:left="240"/>
    </w:pPr>
  </w:style>
  <w:style w:type="paragraph" w:styleId="1025">
    <w:name w:val="toc 3"/>
    <w:basedOn w:val="956"/>
    <w:next w:val="956"/>
    <w:uiPriority w:val="39"/>
    <w:semiHidden/>
    <w:unhideWhenUsed/>
    <w:pPr>
      <w:pBdr/>
      <w:spacing w:after="100"/>
      <w:ind w:left="480"/>
    </w:pPr>
  </w:style>
  <w:style w:type="paragraph" w:styleId="1026">
    <w:name w:val="toc 4"/>
    <w:basedOn w:val="956"/>
    <w:next w:val="956"/>
    <w:uiPriority w:val="39"/>
    <w:semiHidden/>
    <w:unhideWhenUsed/>
    <w:pPr>
      <w:pBdr/>
      <w:spacing w:after="100"/>
      <w:ind w:left="720"/>
    </w:pPr>
  </w:style>
  <w:style w:type="paragraph" w:styleId="1027">
    <w:name w:val="toc 5"/>
    <w:basedOn w:val="956"/>
    <w:next w:val="956"/>
    <w:uiPriority w:val="39"/>
    <w:semiHidden/>
    <w:unhideWhenUsed/>
    <w:pPr>
      <w:pBdr/>
      <w:spacing w:after="100"/>
      <w:ind w:left="960"/>
    </w:pPr>
  </w:style>
  <w:style w:type="paragraph" w:styleId="1028">
    <w:name w:val="toc 6"/>
    <w:basedOn w:val="956"/>
    <w:next w:val="956"/>
    <w:uiPriority w:val="39"/>
    <w:semiHidden/>
    <w:unhideWhenUsed/>
    <w:pPr>
      <w:pBdr/>
      <w:spacing w:after="100"/>
      <w:ind w:left="1200"/>
    </w:pPr>
  </w:style>
  <w:style w:type="paragraph" w:styleId="1029">
    <w:name w:val="toc 7"/>
    <w:basedOn w:val="956"/>
    <w:next w:val="956"/>
    <w:uiPriority w:val="39"/>
    <w:semiHidden/>
    <w:unhideWhenUsed/>
    <w:pPr>
      <w:pBdr/>
      <w:spacing w:after="100"/>
      <w:ind w:left="1440"/>
    </w:pPr>
  </w:style>
  <w:style w:type="paragraph" w:styleId="1030">
    <w:name w:val="toc 8"/>
    <w:basedOn w:val="956"/>
    <w:next w:val="956"/>
    <w:uiPriority w:val="39"/>
    <w:semiHidden/>
    <w:unhideWhenUsed/>
    <w:pPr>
      <w:pBdr/>
      <w:spacing w:after="100"/>
      <w:ind w:left="1680"/>
    </w:pPr>
  </w:style>
  <w:style w:type="paragraph" w:styleId="1031">
    <w:name w:val="toc 9"/>
    <w:basedOn w:val="956"/>
    <w:next w:val="956"/>
    <w:uiPriority w:val="39"/>
    <w:semiHidden/>
    <w:unhideWhenUsed/>
    <w:pPr>
      <w:pBdr/>
      <w:spacing w:after="100"/>
      <w:ind w:left="1920"/>
    </w:pPr>
  </w:style>
  <w:style w:type="character" w:styleId="1032">
    <w:name w:val="Subtle Reference"/>
    <w:basedOn w:val="966"/>
    <w:uiPriority w:val="31"/>
    <w:semiHidden/>
    <w:unhideWhenUsed/>
    <w:qFormat/>
    <w:pPr>
      <w:pBdr/>
      <w:spacing/>
      <w:ind/>
    </w:pPr>
    <w:rPr>
      <w:rFonts w:ascii="Microsoft Sans Serif" w:hAnsi="Microsoft Sans Serif" w:cs="Microsoft Sans Serif"/>
      <w:smallCaps/>
      <w:color w:val="5a5a5a" w:themeColor="text1" w:themeTint="A5"/>
    </w:rPr>
  </w:style>
  <w:style w:type="character" w:styleId="1033">
    <w:name w:val="Subtle Emphasis"/>
    <w:basedOn w:val="966"/>
    <w:uiPriority w:val="19"/>
    <w:semiHidden/>
    <w:unhideWhenUsed/>
    <w:qFormat/>
    <w:pPr>
      <w:pBdr/>
      <w:spacing/>
      <w:ind/>
    </w:pPr>
    <w:rPr>
      <w:rFonts w:ascii="Microsoft Sans Serif" w:hAnsi="Microsoft Sans Serif" w:cs="Microsoft Sans Serif"/>
      <w:i/>
      <w:iCs/>
      <w:color w:val="404040" w:themeColor="text1" w:themeTint="BF"/>
    </w:rPr>
  </w:style>
  <w:style w:type="table" w:styleId="1034">
    <w:name w:val="Table Professional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1"/>
    <w:basedOn w:val="967"/>
    <w:uiPriority w:val="65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505046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List 1 Accent 1"/>
    <w:basedOn w:val="967"/>
    <w:uiPriority w:val="65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e84c22" w:themeColor="accent1" w:sz="8" w:space="0"/>
        <w:bottom w:val="single" w:color="e84c2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e84c22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84c22" w:themeColor="accent1" w:sz="8" w:space="0"/>
          <w:bottom w:val="single" w:color="e84c22" w:themeColor="accent1" w:sz="8" w:space="0"/>
        </w:tcBorders>
      </w:tcPr>
    </w:tblStylePr>
    <w:tblStylePr w:type="lastRow">
      <w:rPr>
        <w:b/>
        <w:bCs/>
        <w:color w:val="505046" w:themeColor="text2"/>
      </w:rPr>
      <w:pPr>
        <w:pBdr/>
        <w:spacing/>
        <w:ind/>
      </w:pPr>
      <w:tblPr>
        <w:tblBorders/>
      </w:tblPr>
      <w:tcPr>
        <w:tcBorders>
          <w:top w:val="single" w:color="e84c22" w:themeColor="accent1" w:sz="8" w:space="0"/>
          <w:bottom w:val="single" w:color="e84c22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List 1 Accent 2"/>
    <w:basedOn w:val="967"/>
    <w:uiPriority w:val="65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fbd47" w:themeColor="accent2" w:sz="8" w:space="0"/>
        <w:bottom w:val="single" w:color="ffbd47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fbd47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bd47" w:themeColor="accent2" w:sz="8" w:space="0"/>
          <w:bottom w:val="single" w:color="ffbd47" w:themeColor="accent2" w:sz="8" w:space="0"/>
        </w:tcBorders>
      </w:tcPr>
    </w:tblStylePr>
    <w:tblStylePr w:type="lastRow">
      <w:rPr>
        <w:b/>
        <w:bCs/>
        <w:color w:val="505046" w:themeColor="text2"/>
      </w:rPr>
      <w:pPr>
        <w:pBdr/>
        <w:spacing/>
        <w:ind/>
      </w:pPr>
      <w:tblPr>
        <w:tblBorders/>
      </w:tblPr>
      <w:tcPr>
        <w:tcBorders>
          <w:top w:val="single" w:color="ffbd47" w:themeColor="accent2" w:sz="8" w:space="0"/>
          <w:bottom w:val="single" w:color="ffbd47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List 1 Accent 3"/>
    <w:basedOn w:val="967"/>
    <w:uiPriority w:val="65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b64926" w:themeColor="accent3" w:sz="8" w:space="0"/>
        <w:bottom w:val="single" w:color="b6492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b64926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64926" w:themeColor="accent3" w:sz="8" w:space="0"/>
          <w:bottom w:val="single" w:color="b64926" w:themeColor="accent3" w:sz="8" w:space="0"/>
        </w:tcBorders>
      </w:tcPr>
    </w:tblStylePr>
    <w:tblStylePr w:type="lastRow">
      <w:rPr>
        <w:b/>
        <w:bCs/>
        <w:color w:val="505046" w:themeColor="text2"/>
      </w:rPr>
      <w:pPr>
        <w:pBdr/>
        <w:spacing/>
        <w:ind/>
      </w:pPr>
      <w:tblPr>
        <w:tblBorders/>
      </w:tblPr>
      <w:tcPr>
        <w:tcBorders>
          <w:top w:val="single" w:color="b64926" w:themeColor="accent3" w:sz="8" w:space="0"/>
          <w:bottom w:val="single" w:color="b64926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List 1 Accent 4"/>
    <w:basedOn w:val="967"/>
    <w:uiPriority w:val="65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f8427" w:themeColor="accent4" w:sz="8" w:space="0"/>
        <w:bottom w:val="single" w:color="ff8427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f8427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8427" w:themeColor="accent4" w:sz="8" w:space="0"/>
          <w:bottom w:val="single" w:color="ff8427" w:themeColor="accent4" w:sz="8" w:space="0"/>
        </w:tcBorders>
      </w:tcPr>
    </w:tblStylePr>
    <w:tblStylePr w:type="lastRow">
      <w:rPr>
        <w:b/>
        <w:bCs/>
        <w:color w:val="505046" w:themeColor="text2"/>
      </w:rPr>
      <w:pPr>
        <w:pBdr/>
        <w:spacing/>
        <w:ind/>
      </w:pPr>
      <w:tblPr>
        <w:tblBorders/>
      </w:tblPr>
      <w:tcPr>
        <w:tcBorders>
          <w:top w:val="single" w:color="ff8427" w:themeColor="accent4" w:sz="8" w:space="0"/>
          <w:bottom w:val="single" w:color="ff8427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List 1 Accent 5"/>
    <w:basedOn w:val="967"/>
    <w:uiPriority w:val="65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c9900" w:themeColor="accent5" w:sz="8" w:space="0"/>
        <w:bottom w:val="single" w:color="cc9900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c9900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c9900" w:themeColor="accent5" w:sz="8" w:space="0"/>
          <w:bottom w:val="single" w:color="cc9900" w:themeColor="accent5" w:sz="8" w:space="0"/>
        </w:tcBorders>
      </w:tcPr>
    </w:tblStylePr>
    <w:tblStylePr w:type="lastRow">
      <w:rPr>
        <w:b/>
        <w:bCs/>
        <w:color w:val="505046" w:themeColor="text2"/>
      </w:rPr>
      <w:pPr>
        <w:pBdr/>
        <w:spacing/>
        <w:ind/>
      </w:pPr>
      <w:tblPr>
        <w:tblBorders/>
      </w:tblPr>
      <w:tcPr>
        <w:tcBorders>
          <w:top w:val="single" w:color="cc9900" w:themeColor="accent5" w:sz="8" w:space="0"/>
          <w:bottom w:val="single" w:color="cc9900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List 1 Accent 6"/>
    <w:basedOn w:val="967"/>
    <w:uiPriority w:val="65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b22600" w:themeColor="accent6" w:sz="8" w:space="0"/>
        <w:bottom w:val="single" w:color="b22600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b22600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22600" w:themeColor="accent6" w:sz="8" w:space="0"/>
          <w:bottom w:val="single" w:color="b22600" w:themeColor="accent6" w:sz="8" w:space="0"/>
        </w:tcBorders>
      </w:tcPr>
    </w:tblStylePr>
    <w:tblStylePr w:type="lastRow">
      <w:rPr>
        <w:b/>
        <w:bCs/>
        <w:color w:val="505046" w:themeColor="text2"/>
      </w:rPr>
      <w:pPr>
        <w:pBdr/>
        <w:spacing/>
        <w:ind/>
      </w:pPr>
      <w:tblPr>
        <w:tblBorders/>
      </w:tblPr>
      <w:tcPr>
        <w:tcBorders>
          <w:top w:val="single" w:color="b22600" w:themeColor="accent6" w:sz="8" w:space="0"/>
          <w:bottom w:val="single" w:color="b22600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List 2"/>
    <w:basedOn w:val="967"/>
    <w:uiPriority w:val="66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List 2 Accent 1"/>
    <w:basedOn w:val="967"/>
    <w:uiPriority w:val="66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84c22" w:themeColor="accent1" w:sz="8" w:space="0"/>
        <w:left w:val="single" w:color="e84c22" w:themeColor="accent1" w:sz="8" w:space="0"/>
        <w:bottom w:val="single" w:color="e84c22" w:themeColor="accent1" w:sz="8" w:space="0"/>
        <w:right w:val="single" w:color="e84c2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4c22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e84c22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e84c22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List 2 Accent 2"/>
    <w:basedOn w:val="967"/>
    <w:uiPriority w:val="66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bd47" w:themeColor="accent2" w:sz="8" w:space="0"/>
        <w:left w:val="single" w:color="ffbd47" w:themeColor="accent2" w:sz="8" w:space="0"/>
        <w:bottom w:val="single" w:color="ffbd47" w:themeColor="accent2" w:sz="8" w:space="0"/>
        <w:right w:val="single" w:color="ffbd47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bd47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fbd47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fbd47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List 2 Accent 3"/>
    <w:basedOn w:val="967"/>
    <w:uiPriority w:val="66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64926" w:themeColor="accent3" w:sz="8" w:space="0"/>
        <w:left w:val="single" w:color="b64926" w:themeColor="accent3" w:sz="8" w:space="0"/>
        <w:bottom w:val="single" w:color="b64926" w:themeColor="accent3" w:sz="8" w:space="0"/>
        <w:right w:val="single" w:color="b6492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64926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b64926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b64926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List 2 Accent 4"/>
    <w:basedOn w:val="967"/>
    <w:uiPriority w:val="66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8427" w:themeColor="accent4" w:sz="8" w:space="0"/>
        <w:left w:val="single" w:color="ff8427" w:themeColor="accent4" w:sz="8" w:space="0"/>
        <w:bottom w:val="single" w:color="ff8427" w:themeColor="accent4" w:sz="8" w:space="0"/>
        <w:right w:val="single" w:color="ff8427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8427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f8427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f8427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List 2 Accent 5"/>
    <w:basedOn w:val="967"/>
    <w:uiPriority w:val="66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c9900" w:themeColor="accent5" w:sz="8" w:space="0"/>
        <w:left w:val="single" w:color="cc9900" w:themeColor="accent5" w:sz="8" w:space="0"/>
        <w:bottom w:val="single" w:color="cc9900" w:themeColor="accent5" w:sz="8" w:space="0"/>
        <w:right w:val="single" w:color="cc9900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c9900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c9900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c9900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List 2 Accent 6"/>
    <w:basedOn w:val="967"/>
    <w:uiPriority w:val="66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2600" w:themeColor="accent6" w:sz="8" w:space="0"/>
        <w:left w:val="single" w:color="b22600" w:themeColor="accent6" w:sz="8" w:space="0"/>
        <w:bottom w:val="single" w:color="b22600" w:themeColor="accent6" w:sz="8" w:space="0"/>
        <w:right w:val="single" w:color="b22600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2600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b22600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b22600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Shading 1"/>
    <w:basedOn w:val="967"/>
    <w:uiPriority w:val="63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Shading 1 Accent 1"/>
    <w:basedOn w:val="967"/>
    <w:uiPriority w:val="63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ed7859" w:themeColor="accent1" w:themeTint="BF" w:sz="8" w:space="0"/>
        <w:left w:val="single" w:color="ed7859" w:themeColor="accent1" w:themeTint="BF" w:sz="8" w:space="0"/>
        <w:bottom w:val="single" w:color="ed7859" w:themeColor="accent1" w:themeTint="BF" w:sz="8" w:space="0"/>
        <w:right w:val="single" w:color="ed7859" w:themeColor="accent1" w:themeTint="BF" w:sz="8" w:space="0"/>
        <w:insideH w:val="single" w:color="ed7859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e84c22" w:themeFill="accent1"/>
        <w:tcBorders>
          <w:top w:val="single" w:color="ed7859" w:themeColor="accent1" w:themeTint="BF" w:sz="8" w:space="0"/>
          <w:left w:val="single" w:color="ed7859" w:themeColor="accent1" w:themeTint="BF" w:sz="8" w:space="0"/>
          <w:bottom w:val="single" w:color="ed7859" w:themeColor="accent1" w:themeTint="BF" w:sz="8" w:space="0"/>
          <w:right w:val="single" w:color="ed7859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d7859" w:themeColor="accent1" w:themeTint="BF" w:sz="6" w:space="0"/>
          <w:left w:val="single" w:color="ed7859" w:themeColor="accent1" w:themeTint="BF" w:sz="8" w:space="0"/>
          <w:bottom w:val="single" w:color="ed7859" w:themeColor="accent1" w:themeTint="BF" w:sz="8" w:space="0"/>
          <w:right w:val="single" w:color="ed7859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Shading 1 Accent 2"/>
    <w:basedOn w:val="967"/>
    <w:uiPriority w:val="63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cd75" w:themeColor="accent2" w:themeTint="BF" w:sz="8" w:space="0"/>
        <w:left w:val="single" w:color="ffcd75" w:themeColor="accent2" w:themeTint="BF" w:sz="8" w:space="0"/>
        <w:bottom w:val="single" w:color="ffcd75" w:themeColor="accent2" w:themeTint="BF" w:sz="8" w:space="0"/>
        <w:right w:val="single" w:color="ffcd75" w:themeColor="accent2" w:themeTint="BF" w:sz="8" w:space="0"/>
        <w:insideH w:val="single" w:color="ffcd75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bd47" w:themeFill="accent2"/>
        <w:tcBorders>
          <w:top w:val="single" w:color="ffcd75" w:themeColor="accent2" w:themeTint="BF" w:sz="8" w:space="0"/>
          <w:left w:val="single" w:color="ffcd75" w:themeColor="accent2" w:themeTint="BF" w:sz="8" w:space="0"/>
          <w:bottom w:val="single" w:color="ffcd75" w:themeColor="accent2" w:themeTint="BF" w:sz="8" w:space="0"/>
          <w:right w:val="single" w:color="ffcd75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cd75" w:themeColor="accent2" w:themeTint="BF" w:sz="6" w:space="0"/>
          <w:left w:val="single" w:color="ffcd75" w:themeColor="accent2" w:themeTint="BF" w:sz="8" w:space="0"/>
          <w:bottom w:val="single" w:color="ffcd75" w:themeColor="accent2" w:themeTint="BF" w:sz="8" w:space="0"/>
          <w:right w:val="single" w:color="ffcd75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Shading 1 Accent 3"/>
    <w:basedOn w:val="967"/>
    <w:uiPriority w:val="63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d96d4b" w:themeColor="accent3" w:themeTint="BF" w:sz="8" w:space="0"/>
        <w:left w:val="single" w:color="d96d4b" w:themeColor="accent3" w:themeTint="BF" w:sz="8" w:space="0"/>
        <w:bottom w:val="single" w:color="d96d4b" w:themeColor="accent3" w:themeTint="BF" w:sz="8" w:space="0"/>
        <w:right w:val="single" w:color="d96d4b" w:themeColor="accent3" w:themeTint="BF" w:sz="8" w:space="0"/>
        <w:insideH w:val="single" w:color="d96d4b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b64926" w:themeFill="accent3"/>
        <w:tcBorders>
          <w:top w:val="single" w:color="d96d4b" w:themeColor="accent3" w:themeTint="BF" w:sz="8" w:space="0"/>
          <w:left w:val="single" w:color="d96d4b" w:themeColor="accent3" w:themeTint="BF" w:sz="8" w:space="0"/>
          <w:bottom w:val="single" w:color="d96d4b" w:themeColor="accent3" w:themeTint="BF" w:sz="8" w:space="0"/>
          <w:right w:val="single" w:color="d96d4b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d96d4b" w:themeColor="accent3" w:themeTint="BF" w:sz="6" w:space="0"/>
          <w:left w:val="single" w:color="d96d4b" w:themeColor="accent3" w:themeTint="BF" w:sz="8" w:space="0"/>
          <w:bottom w:val="single" w:color="d96d4b" w:themeColor="accent3" w:themeTint="BF" w:sz="8" w:space="0"/>
          <w:right w:val="single" w:color="d96d4b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Shading 1 Accent 4"/>
    <w:basedOn w:val="967"/>
    <w:uiPriority w:val="63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a25d" w:themeColor="accent4" w:themeTint="BF" w:sz="8" w:space="0"/>
        <w:left w:val="single" w:color="ffa25d" w:themeColor="accent4" w:themeTint="BF" w:sz="8" w:space="0"/>
        <w:bottom w:val="single" w:color="ffa25d" w:themeColor="accent4" w:themeTint="BF" w:sz="8" w:space="0"/>
        <w:right w:val="single" w:color="ffa25d" w:themeColor="accent4" w:themeTint="BF" w:sz="8" w:space="0"/>
        <w:insideH w:val="single" w:color="ffa25d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8427" w:themeFill="accent4"/>
        <w:tcBorders>
          <w:top w:val="single" w:color="ffa25d" w:themeColor="accent4" w:themeTint="BF" w:sz="8" w:space="0"/>
          <w:left w:val="single" w:color="ffa25d" w:themeColor="accent4" w:themeTint="BF" w:sz="8" w:space="0"/>
          <w:bottom w:val="single" w:color="ffa25d" w:themeColor="accent4" w:themeTint="BF" w:sz="8" w:space="0"/>
          <w:right w:val="single" w:color="ffa25d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a25d" w:themeColor="accent4" w:themeTint="BF" w:sz="6" w:space="0"/>
          <w:left w:val="single" w:color="ffa25d" w:themeColor="accent4" w:themeTint="BF" w:sz="8" w:space="0"/>
          <w:bottom w:val="single" w:color="ffa25d" w:themeColor="accent4" w:themeTint="BF" w:sz="8" w:space="0"/>
          <w:right w:val="single" w:color="ffa25d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Shading 1 Accent 5"/>
    <w:basedOn w:val="967"/>
    <w:uiPriority w:val="63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c519" w:themeColor="accent5" w:themeTint="BF" w:sz="8" w:space="0"/>
        <w:left w:val="single" w:color="ffc519" w:themeColor="accent5" w:themeTint="BF" w:sz="8" w:space="0"/>
        <w:bottom w:val="single" w:color="ffc519" w:themeColor="accent5" w:themeTint="BF" w:sz="8" w:space="0"/>
        <w:right w:val="single" w:color="ffc519" w:themeColor="accent5" w:themeTint="BF" w:sz="8" w:space="0"/>
        <w:insideH w:val="single" w:color="ffc519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c9900" w:themeFill="accent5"/>
        <w:tcBorders>
          <w:top w:val="single" w:color="ffc519" w:themeColor="accent5" w:themeTint="BF" w:sz="8" w:space="0"/>
          <w:left w:val="single" w:color="ffc519" w:themeColor="accent5" w:themeTint="BF" w:sz="8" w:space="0"/>
          <w:bottom w:val="single" w:color="ffc519" w:themeColor="accent5" w:themeTint="BF" w:sz="8" w:space="0"/>
          <w:right w:val="single" w:color="ffc519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c519" w:themeColor="accent5" w:themeTint="BF" w:sz="6" w:space="0"/>
          <w:left w:val="single" w:color="ffc519" w:themeColor="accent5" w:themeTint="BF" w:sz="8" w:space="0"/>
          <w:bottom w:val="single" w:color="ffc519" w:themeColor="accent5" w:themeTint="BF" w:sz="8" w:space="0"/>
          <w:right w:val="single" w:color="ffc519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Shading 1 Accent 6"/>
    <w:basedOn w:val="967"/>
    <w:uiPriority w:val="63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3a06" w:themeColor="accent6" w:themeTint="BF" w:sz="8" w:space="0"/>
        <w:left w:val="single" w:color="ff3a06" w:themeColor="accent6" w:themeTint="BF" w:sz="8" w:space="0"/>
        <w:bottom w:val="single" w:color="ff3a06" w:themeColor="accent6" w:themeTint="BF" w:sz="8" w:space="0"/>
        <w:right w:val="single" w:color="ff3a06" w:themeColor="accent6" w:themeTint="BF" w:sz="8" w:space="0"/>
        <w:insideH w:val="single" w:color="ff3a06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b22600" w:themeFill="accent6"/>
        <w:tcBorders>
          <w:top w:val="single" w:color="ff3a06" w:themeColor="accent6" w:themeTint="BF" w:sz="8" w:space="0"/>
          <w:left w:val="single" w:color="ff3a06" w:themeColor="accent6" w:themeTint="BF" w:sz="8" w:space="0"/>
          <w:bottom w:val="single" w:color="ff3a06" w:themeColor="accent6" w:themeTint="BF" w:sz="8" w:space="0"/>
          <w:right w:val="single" w:color="ff3a06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3a06" w:themeColor="accent6" w:themeTint="BF" w:sz="6" w:space="0"/>
          <w:left w:val="single" w:color="ff3a06" w:themeColor="accent6" w:themeTint="BF" w:sz="8" w:space="0"/>
          <w:bottom w:val="single" w:color="ff3a06" w:themeColor="accent6" w:themeTint="BF" w:sz="8" w:space="0"/>
          <w:right w:val="single" w:color="ff3a06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Shading 2"/>
    <w:basedOn w:val="967"/>
    <w:uiPriority w:val="64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Medium Shading 2 Accent 1"/>
    <w:basedOn w:val="967"/>
    <w:uiPriority w:val="64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e84c22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Medium Shading 2 Accent 2"/>
    <w:basedOn w:val="967"/>
    <w:uiPriority w:val="64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bd47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Medium Shading 2 Accent 3"/>
    <w:basedOn w:val="967"/>
    <w:uiPriority w:val="64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b64926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Medium Shading 2 Accent 4"/>
    <w:basedOn w:val="967"/>
    <w:uiPriority w:val="64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8427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Shading 2 Accent 5"/>
    <w:basedOn w:val="967"/>
    <w:uiPriority w:val="64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c9900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Shading 2 Accent 6"/>
    <w:basedOn w:val="967"/>
    <w:uiPriority w:val="64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b22600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Grid 1"/>
    <w:basedOn w:val="967"/>
    <w:uiPriority w:val="67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Grid 1 Accent 1"/>
    <w:basedOn w:val="967"/>
    <w:uiPriority w:val="67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ed7859" w:themeColor="accent1" w:themeTint="BF" w:sz="8" w:space="0"/>
        <w:left w:val="single" w:color="ed7859" w:themeColor="accent1" w:themeTint="BF" w:sz="8" w:space="0"/>
        <w:bottom w:val="single" w:color="ed7859" w:themeColor="accent1" w:themeTint="BF" w:sz="8" w:space="0"/>
        <w:right w:val="single" w:color="ed7859" w:themeColor="accent1" w:themeTint="BF" w:sz="8" w:space="0"/>
        <w:insideH w:val="single" w:color="ed7859" w:themeColor="accent1" w:themeTint="BF" w:sz="8" w:space="0"/>
        <w:insideV w:val="single" w:color="ed7859" w:themeColor="accent1" w:themeTint="BF" w:sz="8" w:space="0"/>
      </w:tblBorders>
    </w:tblPr>
    <w:tcPr>
      <w:shd w:val="clear" w:color="auto" w:fill="f9d2c8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d7859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Grid 1 Accent 2"/>
    <w:basedOn w:val="967"/>
    <w:uiPriority w:val="67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cd75" w:themeColor="accent2" w:themeTint="BF" w:sz="8" w:space="0"/>
        <w:left w:val="single" w:color="ffcd75" w:themeColor="accent2" w:themeTint="BF" w:sz="8" w:space="0"/>
        <w:bottom w:val="single" w:color="ffcd75" w:themeColor="accent2" w:themeTint="BF" w:sz="8" w:space="0"/>
        <w:right w:val="single" w:color="ffcd75" w:themeColor="accent2" w:themeTint="BF" w:sz="8" w:space="0"/>
        <w:insideH w:val="single" w:color="ffcd75" w:themeColor="accent2" w:themeTint="BF" w:sz="8" w:space="0"/>
        <w:insideV w:val="single" w:color="ffcd75" w:themeColor="accent2" w:themeTint="BF" w:sz="8" w:space="0"/>
      </w:tblBorders>
    </w:tblPr>
    <w:tcPr>
      <w:shd w:val="clear" w:color="auto" w:fill="ffeed1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cd75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Grid 1 Accent 3"/>
    <w:basedOn w:val="967"/>
    <w:uiPriority w:val="67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d96d4b" w:themeColor="accent3" w:themeTint="BF" w:sz="8" w:space="0"/>
        <w:left w:val="single" w:color="d96d4b" w:themeColor="accent3" w:themeTint="BF" w:sz="8" w:space="0"/>
        <w:bottom w:val="single" w:color="d96d4b" w:themeColor="accent3" w:themeTint="BF" w:sz="8" w:space="0"/>
        <w:right w:val="single" w:color="d96d4b" w:themeColor="accent3" w:themeTint="BF" w:sz="8" w:space="0"/>
        <w:insideH w:val="single" w:color="d96d4b" w:themeColor="accent3" w:themeTint="BF" w:sz="8" w:space="0"/>
        <w:insideV w:val="single" w:color="d96d4b" w:themeColor="accent3" w:themeTint="BF" w:sz="8" w:space="0"/>
      </w:tblBorders>
    </w:tblPr>
    <w:tcPr>
      <w:shd w:val="clear" w:color="auto" w:fill="f2cec3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d96d4b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Grid 1 Accent 4"/>
    <w:basedOn w:val="967"/>
    <w:uiPriority w:val="67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a25d" w:themeColor="accent4" w:themeTint="BF" w:sz="8" w:space="0"/>
        <w:left w:val="single" w:color="ffa25d" w:themeColor="accent4" w:themeTint="BF" w:sz="8" w:space="0"/>
        <w:bottom w:val="single" w:color="ffa25d" w:themeColor="accent4" w:themeTint="BF" w:sz="8" w:space="0"/>
        <w:right w:val="single" w:color="ffa25d" w:themeColor="accent4" w:themeTint="BF" w:sz="8" w:space="0"/>
        <w:insideH w:val="single" w:color="ffa25d" w:themeColor="accent4" w:themeTint="BF" w:sz="8" w:space="0"/>
        <w:insideV w:val="single" w:color="ffa25d" w:themeColor="accent4" w:themeTint="BF" w:sz="8" w:space="0"/>
      </w:tblBorders>
    </w:tblPr>
    <w:tcPr>
      <w:shd w:val="clear" w:color="auto" w:fill="ffe0c9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a25d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Grid 1 Accent 5"/>
    <w:basedOn w:val="967"/>
    <w:uiPriority w:val="67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c519" w:themeColor="accent5" w:themeTint="BF" w:sz="8" w:space="0"/>
        <w:left w:val="single" w:color="ffc519" w:themeColor="accent5" w:themeTint="BF" w:sz="8" w:space="0"/>
        <w:bottom w:val="single" w:color="ffc519" w:themeColor="accent5" w:themeTint="BF" w:sz="8" w:space="0"/>
        <w:right w:val="single" w:color="ffc519" w:themeColor="accent5" w:themeTint="BF" w:sz="8" w:space="0"/>
        <w:insideH w:val="single" w:color="ffc519" w:themeColor="accent5" w:themeTint="BF" w:sz="8" w:space="0"/>
        <w:insideV w:val="single" w:color="ffc519" w:themeColor="accent5" w:themeTint="BF" w:sz="8" w:space="0"/>
      </w:tblBorders>
    </w:tblPr>
    <w:tcPr>
      <w:shd w:val="clear" w:color="auto" w:fill="ffecb3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c519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Grid 1 Accent 6"/>
    <w:basedOn w:val="967"/>
    <w:uiPriority w:val="67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3a06" w:themeColor="accent6" w:themeTint="BF" w:sz="8" w:space="0"/>
        <w:left w:val="single" w:color="ff3a06" w:themeColor="accent6" w:themeTint="BF" w:sz="8" w:space="0"/>
        <w:bottom w:val="single" w:color="ff3a06" w:themeColor="accent6" w:themeTint="BF" w:sz="8" w:space="0"/>
        <w:right w:val="single" w:color="ff3a06" w:themeColor="accent6" w:themeTint="BF" w:sz="8" w:space="0"/>
        <w:insideH w:val="single" w:color="ff3a06" w:themeColor="accent6" w:themeTint="BF" w:sz="8" w:space="0"/>
        <w:insideV w:val="single" w:color="ff3a06" w:themeColor="accent6" w:themeTint="BF" w:sz="8" w:space="0"/>
      </w:tblBorders>
    </w:tblPr>
    <w:tcPr>
      <w:shd w:val="clear" w:color="auto" w:fill="ffbeac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3a06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Grid 2"/>
    <w:basedOn w:val="967"/>
    <w:uiPriority w:val="68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Medium Grid 2 Accent 1"/>
    <w:basedOn w:val="967"/>
    <w:uiPriority w:val="68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84c22" w:themeColor="accent1" w:sz="8" w:space="0"/>
        <w:left w:val="single" w:color="e84c22" w:themeColor="accent1" w:sz="8" w:space="0"/>
        <w:bottom w:val="single" w:color="e84c22" w:themeColor="accent1" w:sz="8" w:space="0"/>
        <w:right w:val="single" w:color="e84c22" w:themeColor="accent1" w:sz="8" w:space="0"/>
        <w:insideH w:val="single" w:color="e84c22" w:themeColor="accent1" w:sz="8" w:space="0"/>
        <w:insideV w:val="single" w:color="e84c22" w:themeColor="accent1" w:sz="8" w:space="0"/>
      </w:tblBorders>
    </w:tblPr>
    <w:tcPr>
      <w:shd w:val="clear" w:color="auto" w:fill="f9d2c8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cede9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Medium Grid 2 Accent 2"/>
    <w:basedOn w:val="967"/>
    <w:uiPriority w:val="68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bd47" w:themeColor="accent2" w:sz="8" w:space="0"/>
        <w:left w:val="single" w:color="ffbd47" w:themeColor="accent2" w:sz="8" w:space="0"/>
        <w:bottom w:val="single" w:color="ffbd47" w:themeColor="accent2" w:sz="8" w:space="0"/>
        <w:right w:val="single" w:color="ffbd47" w:themeColor="accent2" w:sz="8" w:space="0"/>
        <w:insideH w:val="single" w:color="ffbd47" w:themeColor="accent2" w:sz="8" w:space="0"/>
        <w:insideV w:val="single" w:color="ffbd47" w:themeColor="accent2" w:sz="8" w:space="0"/>
      </w:tblBorders>
    </w:tblPr>
    <w:tcPr>
      <w:shd w:val="clear" w:color="auto" w:fill="ffeed1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8ec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Medium Grid 2 Accent 3"/>
    <w:basedOn w:val="967"/>
    <w:uiPriority w:val="68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64926" w:themeColor="accent3" w:sz="8" w:space="0"/>
        <w:left w:val="single" w:color="b64926" w:themeColor="accent3" w:sz="8" w:space="0"/>
        <w:bottom w:val="single" w:color="b64926" w:themeColor="accent3" w:sz="8" w:space="0"/>
        <w:right w:val="single" w:color="b64926" w:themeColor="accent3" w:sz="8" w:space="0"/>
        <w:insideH w:val="single" w:color="b64926" w:themeColor="accent3" w:sz="8" w:space="0"/>
        <w:insideV w:val="single" w:color="b64926" w:themeColor="accent3" w:sz="8" w:space="0"/>
      </w:tblBorders>
    </w:tblPr>
    <w:tcPr>
      <w:shd w:val="clear" w:color="auto" w:fill="f2cec3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aebe7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Medium Grid 2 Accent 4"/>
    <w:basedOn w:val="967"/>
    <w:uiPriority w:val="68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8427" w:themeColor="accent4" w:sz="8" w:space="0"/>
        <w:left w:val="single" w:color="ff8427" w:themeColor="accent4" w:sz="8" w:space="0"/>
        <w:bottom w:val="single" w:color="ff8427" w:themeColor="accent4" w:sz="8" w:space="0"/>
        <w:right w:val="single" w:color="ff8427" w:themeColor="accent4" w:sz="8" w:space="0"/>
        <w:insideH w:val="single" w:color="ff8427" w:themeColor="accent4" w:sz="8" w:space="0"/>
        <w:insideV w:val="single" w:color="ff8427" w:themeColor="accent4" w:sz="8" w:space="0"/>
      </w:tblBorders>
    </w:tblPr>
    <w:tcPr>
      <w:shd w:val="clear" w:color="auto" w:fill="ffe0c9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2e9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Medium Grid 2 Accent 5"/>
    <w:basedOn w:val="967"/>
    <w:uiPriority w:val="68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c9900" w:themeColor="accent5" w:sz="8" w:space="0"/>
        <w:left w:val="single" w:color="cc9900" w:themeColor="accent5" w:sz="8" w:space="0"/>
        <w:bottom w:val="single" w:color="cc9900" w:themeColor="accent5" w:sz="8" w:space="0"/>
        <w:right w:val="single" w:color="cc9900" w:themeColor="accent5" w:sz="8" w:space="0"/>
        <w:insideH w:val="single" w:color="cc9900" w:themeColor="accent5" w:sz="8" w:space="0"/>
        <w:insideV w:val="single" w:color="cc9900" w:themeColor="accent5" w:sz="8" w:space="0"/>
      </w:tblBorders>
    </w:tblPr>
    <w:tcPr>
      <w:shd w:val="clear" w:color="auto" w:fill="ffecb3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7e1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Medium Grid 2 Accent 6"/>
    <w:basedOn w:val="967"/>
    <w:uiPriority w:val="68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2600" w:themeColor="accent6" w:sz="8" w:space="0"/>
        <w:left w:val="single" w:color="b22600" w:themeColor="accent6" w:sz="8" w:space="0"/>
        <w:bottom w:val="single" w:color="b22600" w:themeColor="accent6" w:sz="8" w:space="0"/>
        <w:right w:val="single" w:color="b22600" w:themeColor="accent6" w:sz="8" w:space="0"/>
        <w:insideH w:val="single" w:color="b22600" w:themeColor="accent6" w:sz="8" w:space="0"/>
        <w:insideV w:val="single" w:color="b22600" w:themeColor="accent6" w:sz="8" w:space="0"/>
      </w:tblBorders>
    </w:tblPr>
    <w:tcPr>
      <w:shd w:val="clear" w:color="auto" w:fill="ffbeac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e5de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Medium Grid 3"/>
    <w:basedOn w:val="967"/>
    <w:uiPriority w:val="69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Medium Grid 3 Accent 1"/>
    <w:basedOn w:val="967"/>
    <w:uiPriority w:val="69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2c8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Medium Grid 3 Accent 2"/>
    <w:basedOn w:val="967"/>
    <w:uiPriority w:val="69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ed1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Medium Grid 3 Accent 3"/>
    <w:basedOn w:val="967"/>
    <w:uiPriority w:val="69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2cec3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Medium Grid 3 Accent 4"/>
    <w:basedOn w:val="967"/>
    <w:uiPriority w:val="69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0c9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Medium Grid 3 Accent 5"/>
    <w:basedOn w:val="967"/>
    <w:uiPriority w:val="69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cb3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Medium Grid 3 Accent 6"/>
    <w:basedOn w:val="967"/>
    <w:uiPriority w:val="69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beac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4">
    <w:name w:val="Bibliography"/>
    <w:basedOn w:val="956"/>
    <w:next w:val="956"/>
    <w:uiPriority w:val="37"/>
    <w:semiHidden/>
    <w:unhideWhenUsed/>
    <w:pPr>
      <w:pBdr/>
      <w:spacing/>
      <w:ind/>
    </w:pPr>
  </w:style>
  <w:style w:type="character" w:styleId="1085">
    <w:name w:val="Hashtag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color w:val="2b579a"/>
      <w:shd w:val="clear" w:color="auto" w:fill="e1dfdd"/>
    </w:rPr>
  </w:style>
  <w:style w:type="paragraph" w:styleId="1086">
    <w:name w:val="Message Header"/>
    <w:basedOn w:val="956"/>
    <w:link w:val="1087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line="240" w:lineRule="auto"/>
      <w:ind w:hanging="1080" w:left="1080"/>
    </w:pPr>
    <w:rPr>
      <w:rFonts w:ascii="Franklin Gothic Demi" w:hAnsi="Franklin Gothic Demi" w:eastAsiaTheme="majorEastAsia" w:cstheme="majorBidi"/>
      <w:szCs w:val="24"/>
    </w:rPr>
  </w:style>
  <w:style w:type="character" w:styleId="1087" w:customStyle="1">
    <w:name w:val="Nachrichtenkopf Zchn"/>
    <w:basedOn w:val="966"/>
    <w:link w:val="1086"/>
    <w:uiPriority w:val="99"/>
    <w:semiHidden/>
    <w:pPr>
      <w:pBdr/>
      <w:spacing/>
      <w:ind/>
    </w:pPr>
    <w:rPr>
      <w:rFonts w:ascii="Franklin Gothic Demi" w:hAnsi="Franklin Gothic Demi" w:eastAsiaTheme="majorEastAsia" w:cstheme="majorBidi"/>
      <w:sz w:val="24"/>
      <w:szCs w:val="24"/>
      <w:shd w:val="pct20" w:color="auto" w:fill="auto"/>
    </w:rPr>
  </w:style>
  <w:style w:type="table" w:styleId="1088">
    <w:name w:val="Table Elegant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ap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9">
    <w:name w:val="List"/>
    <w:basedOn w:val="956"/>
    <w:uiPriority w:val="99"/>
    <w:semiHidden/>
    <w:unhideWhenUsed/>
    <w:pPr>
      <w:pBdr/>
      <w:spacing/>
      <w:ind w:hanging="360" w:left="360"/>
      <w:contextualSpacing w:val="true"/>
    </w:pPr>
  </w:style>
  <w:style w:type="paragraph" w:styleId="1090">
    <w:name w:val="List 2"/>
    <w:basedOn w:val="956"/>
    <w:uiPriority w:val="99"/>
    <w:semiHidden/>
    <w:unhideWhenUsed/>
    <w:pPr>
      <w:pBdr/>
      <w:spacing/>
      <w:ind w:hanging="360" w:left="720"/>
      <w:contextualSpacing w:val="true"/>
    </w:pPr>
  </w:style>
  <w:style w:type="paragraph" w:styleId="1091">
    <w:name w:val="List 3"/>
    <w:basedOn w:val="956"/>
    <w:uiPriority w:val="99"/>
    <w:semiHidden/>
    <w:unhideWhenUsed/>
    <w:pPr>
      <w:pBdr/>
      <w:spacing/>
      <w:ind w:hanging="360" w:left="1080"/>
      <w:contextualSpacing w:val="true"/>
    </w:pPr>
  </w:style>
  <w:style w:type="paragraph" w:styleId="1092">
    <w:name w:val="List 4"/>
    <w:basedOn w:val="956"/>
    <w:uiPriority w:val="99"/>
    <w:semiHidden/>
    <w:unhideWhenUsed/>
    <w:pPr>
      <w:pBdr/>
      <w:spacing/>
      <w:ind w:hanging="360" w:left="1440"/>
      <w:contextualSpacing w:val="true"/>
    </w:pPr>
  </w:style>
  <w:style w:type="paragraph" w:styleId="1093">
    <w:name w:val="List 5"/>
    <w:basedOn w:val="956"/>
    <w:uiPriority w:val="99"/>
    <w:semiHidden/>
    <w:unhideWhenUsed/>
    <w:pPr>
      <w:pBdr/>
      <w:spacing/>
      <w:ind w:hanging="360" w:left="1800"/>
      <w:contextualSpacing w:val="true"/>
    </w:pPr>
  </w:style>
  <w:style w:type="table" w:styleId="1094">
    <w:name w:val="Table List 1"/>
    <w:basedOn w:val="967"/>
    <w:uiPriority w:val="99"/>
    <w:semiHidden/>
    <w:unhideWhenUsed/>
    <w:pPr>
      <w:pBdr/>
      <w:spacing/>
      <w:ind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800000"/>
      </w:rPr>
      <w:pPr>
        <w:pBdr/>
        <w:spacing/>
        <w:ind/>
      </w:pPr>
      <w:tblPr>
        <w:tblBorders/>
      </w:tblPr>
      <w:tcPr>
        <w:shd w:val="solid" w:color="c0c0c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Table List 2"/>
    <w:basedOn w:val="967"/>
    <w:uiPriority w:val="99"/>
    <w:semiHidden/>
    <w:unhideWhenUsed/>
    <w:pPr>
      <w:pBdr/>
      <w:spacing/>
      <w:ind/>
    </w:pPr>
    <w:tblPr>
      <w:tblStyleRowBandSize w:val="2"/>
      <w:tblBorders>
        <w:bottom w:val="single" w:color="808080" w:sz="12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0" w:color="00ff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pct75" w:color="008080" w:fill="008000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Table List 3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000080"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i/>
        <w:iCs/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Table List 4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808080" w:fill="ffffff"/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Table List 5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Table List 6"/>
    <w:basedOn w:val="967"/>
    <w:uiPriority w:val="99"/>
    <w:semiHidden/>
    <w:unhideWhenUsed/>
    <w:pPr>
      <w:pBdr/>
      <w:spacing/>
      <w:ind/>
    </w:pPr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  <w:tcBorders/>
    </w:tcPr>
    <w:tblStylePr w:type="band1Horz">
      <w:pPr>
        <w:pBdr/>
        <w:spacing/>
        <w:ind/>
      </w:pPr>
      <w:tblPr>
        <w:tblBorders/>
      </w:tblPr>
      <w:tcPr>
        <w:shd w:val="pct2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Table List 7"/>
    <w:basedOn w:val="967"/>
    <w:uiPriority w:val="99"/>
    <w:semiHidden/>
    <w:unhideWhenUsed/>
    <w:pPr>
      <w:pBdr/>
      <w:spacing/>
      <w:ind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solid" w:color="c0c0c0" w:fill="ffffff"/>
        <w:tcBorders>
          <w:bottom w:val="single" w:color="008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8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Table List 8"/>
    <w:basedOn w:val="967"/>
    <w:uiPriority w:val="99"/>
    <w:semiHidden/>
    <w:unhideWhenUsed/>
    <w:pPr>
      <w:pBdr/>
      <w:spacing/>
      <w:ind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50" w:color="ff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02">
    <w:name w:val="List Continue"/>
    <w:basedOn w:val="956"/>
    <w:uiPriority w:val="99"/>
    <w:semiHidden/>
    <w:unhideWhenUsed/>
    <w:pPr>
      <w:pBdr/>
      <w:spacing w:after="120"/>
      <w:ind w:left="360"/>
      <w:contextualSpacing w:val="true"/>
    </w:pPr>
  </w:style>
  <w:style w:type="paragraph" w:styleId="1103">
    <w:name w:val="List Continue 2"/>
    <w:basedOn w:val="956"/>
    <w:uiPriority w:val="99"/>
    <w:semiHidden/>
    <w:unhideWhenUsed/>
    <w:pPr>
      <w:pBdr/>
      <w:spacing w:after="120"/>
      <w:ind w:left="720"/>
      <w:contextualSpacing w:val="true"/>
    </w:pPr>
  </w:style>
  <w:style w:type="paragraph" w:styleId="1104">
    <w:name w:val="List Continue 3"/>
    <w:basedOn w:val="956"/>
    <w:uiPriority w:val="99"/>
    <w:semiHidden/>
    <w:unhideWhenUsed/>
    <w:pPr>
      <w:pBdr/>
      <w:spacing w:after="120"/>
      <w:ind w:left="1080"/>
      <w:contextualSpacing w:val="true"/>
    </w:pPr>
  </w:style>
  <w:style w:type="paragraph" w:styleId="1105">
    <w:name w:val="List Continue 4"/>
    <w:basedOn w:val="956"/>
    <w:uiPriority w:val="99"/>
    <w:semiHidden/>
    <w:unhideWhenUsed/>
    <w:pPr>
      <w:pBdr/>
      <w:spacing w:after="120"/>
      <w:ind w:left="1440"/>
      <w:contextualSpacing w:val="true"/>
    </w:pPr>
  </w:style>
  <w:style w:type="paragraph" w:styleId="1106">
    <w:name w:val="List Continue 5"/>
    <w:basedOn w:val="956"/>
    <w:uiPriority w:val="99"/>
    <w:semiHidden/>
    <w:unhideWhenUsed/>
    <w:pPr>
      <w:pBdr/>
      <w:spacing w:after="120"/>
      <w:ind w:left="1800"/>
      <w:contextualSpacing w:val="true"/>
    </w:pPr>
  </w:style>
  <w:style w:type="paragraph" w:styleId="1107">
    <w:name w:val="List Paragraph"/>
    <w:basedOn w:val="956"/>
    <w:uiPriority w:val="34"/>
    <w:semiHidden/>
    <w:unhideWhenUsed/>
    <w:qFormat/>
    <w:pPr>
      <w:pBdr/>
      <w:spacing/>
      <w:ind w:left="720"/>
      <w:contextualSpacing w:val="true"/>
    </w:pPr>
  </w:style>
  <w:style w:type="paragraph" w:styleId="1108">
    <w:name w:val="List Number"/>
    <w:basedOn w:val="956"/>
    <w:uiPriority w:val="99"/>
    <w:semiHidden/>
    <w:unhideWhenUsed/>
    <w:pPr>
      <w:numPr>
        <w:numId w:val="6"/>
      </w:numPr>
      <w:pBdr/>
      <w:spacing/>
      <w:ind/>
      <w:contextualSpacing w:val="true"/>
    </w:pPr>
  </w:style>
  <w:style w:type="paragraph" w:styleId="1109">
    <w:name w:val="List Number 2"/>
    <w:basedOn w:val="956"/>
    <w:uiPriority w:val="99"/>
    <w:semiHidden/>
    <w:unhideWhenUsed/>
    <w:pPr>
      <w:numPr>
        <w:numId w:val="7"/>
      </w:numPr>
      <w:pBdr/>
      <w:spacing/>
      <w:ind/>
      <w:contextualSpacing w:val="true"/>
    </w:pPr>
  </w:style>
  <w:style w:type="paragraph" w:styleId="1110">
    <w:name w:val="List Number 3"/>
    <w:basedOn w:val="956"/>
    <w:uiPriority w:val="99"/>
    <w:semiHidden/>
    <w:unhideWhenUsed/>
    <w:pPr>
      <w:numPr>
        <w:numId w:val="8"/>
      </w:numPr>
      <w:pBdr/>
      <w:spacing/>
      <w:ind/>
      <w:contextualSpacing w:val="true"/>
    </w:pPr>
  </w:style>
  <w:style w:type="paragraph" w:styleId="1111">
    <w:name w:val="List Number 4"/>
    <w:basedOn w:val="956"/>
    <w:uiPriority w:val="99"/>
    <w:semiHidden/>
    <w:unhideWhenUsed/>
    <w:pPr>
      <w:numPr>
        <w:numId w:val="9"/>
      </w:numPr>
      <w:pBdr/>
      <w:spacing/>
      <w:ind/>
      <w:contextualSpacing w:val="true"/>
    </w:pPr>
  </w:style>
  <w:style w:type="paragraph" w:styleId="1112">
    <w:name w:val="List Number 5"/>
    <w:basedOn w:val="956"/>
    <w:uiPriority w:val="99"/>
    <w:semiHidden/>
    <w:unhideWhenUsed/>
    <w:pPr>
      <w:numPr>
        <w:numId w:val="10"/>
      </w:numPr>
      <w:pBdr/>
      <w:spacing/>
      <w:ind/>
      <w:contextualSpacing w:val="true"/>
    </w:pPr>
  </w:style>
  <w:style w:type="paragraph" w:styleId="1113">
    <w:name w:val="List Bullet"/>
    <w:basedOn w:val="956"/>
    <w:uiPriority w:val="99"/>
    <w:semiHidden/>
    <w:unhideWhenUsed/>
    <w:pPr>
      <w:numPr>
        <w:numId w:val="1"/>
      </w:numPr>
      <w:pBdr/>
      <w:spacing/>
      <w:ind/>
      <w:contextualSpacing w:val="true"/>
    </w:pPr>
  </w:style>
  <w:style w:type="paragraph" w:styleId="1114">
    <w:name w:val="List Bullet 2"/>
    <w:basedOn w:val="956"/>
    <w:uiPriority w:val="99"/>
    <w:semiHidden/>
    <w:unhideWhenUsed/>
    <w:pPr>
      <w:numPr>
        <w:numId w:val="2"/>
      </w:numPr>
      <w:pBdr/>
      <w:spacing/>
      <w:ind/>
      <w:contextualSpacing w:val="true"/>
    </w:pPr>
  </w:style>
  <w:style w:type="paragraph" w:styleId="1115">
    <w:name w:val="List Bullet 3"/>
    <w:basedOn w:val="956"/>
    <w:uiPriority w:val="99"/>
    <w:semiHidden/>
    <w:unhideWhenUsed/>
    <w:pPr>
      <w:numPr>
        <w:numId w:val="3"/>
      </w:numPr>
      <w:pBdr/>
      <w:spacing/>
      <w:ind/>
      <w:contextualSpacing w:val="true"/>
    </w:pPr>
  </w:style>
  <w:style w:type="paragraph" w:styleId="1116">
    <w:name w:val="List Bullet 4"/>
    <w:basedOn w:val="956"/>
    <w:uiPriority w:val="99"/>
    <w:semiHidden/>
    <w:unhideWhenUsed/>
    <w:pPr>
      <w:numPr>
        <w:numId w:val="4"/>
      </w:numPr>
      <w:pBdr/>
      <w:spacing/>
      <w:ind/>
      <w:contextualSpacing w:val="true"/>
    </w:pPr>
  </w:style>
  <w:style w:type="paragraph" w:styleId="1117">
    <w:name w:val="List Bullet 5"/>
    <w:basedOn w:val="956"/>
    <w:uiPriority w:val="99"/>
    <w:semiHidden/>
    <w:unhideWhenUsed/>
    <w:pPr>
      <w:numPr>
        <w:numId w:val="5"/>
      </w:numPr>
      <w:pBdr/>
      <w:spacing/>
      <w:ind/>
      <w:contextualSpacing w:val="true"/>
    </w:pPr>
  </w:style>
  <w:style w:type="table" w:styleId="1118">
    <w:name w:val="Table Classic 1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6" w:space="0"/>
        </w:tcBorders>
      </w:tcPr>
    </w:tblStylePr>
    <w:tblStylePr w:type="firstRow">
      <w:rPr>
        <w:i/>
        <w:i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Table Classic 2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8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solid" w:color="800080" w:fill="ffffff"/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Table Classic 3"/>
    <w:basedOn w:val="967"/>
    <w:uiPriority w:val="99"/>
    <w:semiHidden/>
    <w:unhideWhenUsed/>
    <w:pPr>
      <w:pBdr/>
      <w:spacing/>
      <w:ind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000080"/>
      </w:rPr>
      <w:pPr>
        <w:pBdr/>
        <w:spacing/>
        <w:ind/>
      </w:pPr>
      <w:tblPr>
        <w:tblBorders/>
      </w:tblPr>
      <w:tcPr>
        <w:shd w:val="solid" w:color="ffffff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Table Classic 4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pct50" w:color="000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000080"/>
      </w:rPr>
      <w:pPr>
        <w:pBdr/>
        <w:spacing/>
        <w:ind/>
      </w:pPr>
      <w:tblPr>
        <w:tblBorders/>
      </w:tblPr>
      <w:tcPr>
        <w:shd w:val="pct50" w:color="000000" w:fill="ffffff"/>
        <w:tcBorders>
          <w:bottom w:val="single" w:color="000000" w:sz="6" w:space="0"/>
        </w:tcBorders>
      </w:tcPr>
    </w:tblStylePr>
    <w:tblStylePr w:type="n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22">
    <w:name w:val="table of figures"/>
    <w:basedOn w:val="956"/>
    <w:next w:val="956"/>
    <w:uiPriority w:val="99"/>
    <w:semiHidden/>
    <w:unhideWhenUsed/>
    <w:pPr>
      <w:pBdr/>
      <w:spacing/>
      <w:ind/>
    </w:pPr>
  </w:style>
  <w:style w:type="paragraph" w:styleId="1123">
    <w:name w:val="macro"/>
    <w:link w:val="1124"/>
    <w:uiPriority w:val="99"/>
    <w:semiHidden/>
    <w:unhideWhenUsed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/>
      <w:ind/>
    </w:pPr>
    <w:rPr>
      <w:rFonts w:ascii="Consolas" w:hAnsi="Consolas" w:cs="Microsoft Sans Serif"/>
      <w:sz w:val="20"/>
      <w:szCs w:val="20"/>
    </w:rPr>
  </w:style>
  <w:style w:type="character" w:styleId="1124" w:customStyle="1">
    <w:name w:val="Makrotext Zchn"/>
    <w:basedOn w:val="966"/>
    <w:link w:val="1123"/>
    <w:uiPriority w:val="99"/>
    <w:semiHidden/>
    <w:pPr>
      <w:pBdr/>
      <w:spacing/>
      <w:ind/>
    </w:pPr>
    <w:rPr>
      <w:rFonts w:ascii="Consolas" w:hAnsi="Consolas" w:cs="Microsoft Sans Serif"/>
      <w:sz w:val="20"/>
      <w:szCs w:val="20"/>
    </w:rPr>
  </w:style>
  <w:style w:type="paragraph" w:styleId="1125">
    <w:name w:val="envelope return"/>
    <w:basedOn w:val="956"/>
    <w:uiPriority w:val="99"/>
    <w:semiHidden/>
    <w:unhideWhenUsed/>
    <w:pPr>
      <w:pBdr/>
      <w:spacing w:line="240" w:lineRule="auto"/>
      <w:ind/>
    </w:pPr>
    <w:rPr>
      <w:rFonts w:ascii="Franklin Gothic Demi" w:hAnsi="Franklin Gothic Demi" w:eastAsiaTheme="majorEastAsia" w:cstheme="majorBidi"/>
      <w:sz w:val="20"/>
      <w:szCs w:val="20"/>
    </w:rPr>
  </w:style>
  <w:style w:type="character" w:styleId="1126">
    <w:name w:val="endnote reference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vertAlign w:val="superscript"/>
    </w:rPr>
  </w:style>
  <w:style w:type="paragraph" w:styleId="1127">
    <w:name w:val="endnote text"/>
    <w:basedOn w:val="956"/>
    <w:link w:val="1128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28" w:customStyle="1">
    <w:name w:val="Endnotentext Zchn"/>
    <w:basedOn w:val="966"/>
    <w:link w:val="1127"/>
    <w:uiPriority w:val="99"/>
    <w:semiHidden/>
    <w:pPr>
      <w:pBdr/>
      <w:spacing/>
      <w:ind/>
    </w:pPr>
    <w:rPr>
      <w:rFonts w:ascii="Microsoft Sans Serif" w:hAnsi="Microsoft Sans Serif" w:cs="Microsoft Sans Serif"/>
      <w:sz w:val="20"/>
      <w:szCs w:val="20"/>
    </w:rPr>
  </w:style>
  <w:style w:type="paragraph" w:styleId="1129">
    <w:name w:val="table of authorities"/>
    <w:basedOn w:val="956"/>
    <w:next w:val="956"/>
    <w:uiPriority w:val="99"/>
    <w:semiHidden/>
    <w:unhideWhenUsed/>
    <w:pPr>
      <w:pBdr/>
      <w:spacing/>
      <w:ind w:hanging="240" w:left="240"/>
    </w:pPr>
  </w:style>
  <w:style w:type="paragraph" w:styleId="1130">
    <w:name w:val="toa heading"/>
    <w:basedOn w:val="956"/>
    <w:next w:val="956"/>
    <w:uiPriority w:val="99"/>
    <w:semiHidden/>
    <w:unhideWhenUsed/>
    <w:pPr>
      <w:pBdr/>
      <w:spacing w:before="120"/>
      <w:ind/>
    </w:pPr>
    <w:rPr>
      <w:rFonts w:ascii="Franklin Gothic Demi" w:hAnsi="Franklin Gothic Demi" w:eastAsiaTheme="majorEastAsia" w:cstheme="majorBidi"/>
      <w:b/>
      <w:bCs/>
      <w:szCs w:val="24"/>
    </w:rPr>
  </w:style>
  <w:style w:type="paragraph" w:styleId="1131">
    <w:name w:val="Quote"/>
    <w:basedOn w:val="956"/>
    <w:next w:val="956"/>
    <w:link w:val="1132"/>
    <w:uiPriority w:val="29"/>
    <w:semiHidden/>
    <w:unhideWhenUsed/>
    <w:qFormat/>
    <w:pPr>
      <w:pBdr/>
      <w:spacing w:after="160" w:before="200"/>
      <w:ind w:right="864" w:left="864"/>
      <w:jc w:val="center"/>
    </w:pPr>
    <w:rPr>
      <w:i/>
      <w:iCs/>
      <w:color w:val="404040" w:themeColor="text1" w:themeTint="BF"/>
    </w:rPr>
  </w:style>
  <w:style w:type="character" w:styleId="1132" w:customStyle="1">
    <w:name w:val="Zitat Zchn"/>
    <w:basedOn w:val="966"/>
    <w:link w:val="1131"/>
    <w:uiPriority w:val="29"/>
    <w:semiHidden/>
    <w:pPr>
      <w:pBdr/>
      <w:spacing/>
      <w:ind/>
    </w:pPr>
    <w:rPr>
      <w:rFonts w:ascii="Microsoft Sans Serif" w:hAnsi="Microsoft Sans Serif" w:cs="Microsoft Sans Serif"/>
      <w:i/>
      <w:iCs/>
      <w:color w:val="404040" w:themeColor="text1" w:themeTint="BF"/>
      <w:sz w:val="24"/>
    </w:rPr>
  </w:style>
  <w:style w:type="character" w:styleId="1133">
    <w:name w:val="Emphasis"/>
    <w:basedOn w:val="966"/>
    <w:uiPriority w:val="20"/>
    <w:semiHidden/>
    <w:unhideWhenUsed/>
    <w:qFormat/>
    <w:pPr>
      <w:pBdr/>
      <w:spacing/>
      <w:ind/>
    </w:pPr>
    <w:rPr>
      <w:rFonts w:ascii="Microsoft Sans Serif" w:hAnsi="Microsoft Sans Serif" w:cs="Microsoft Sans Serif"/>
      <w:i/>
      <w:iCs/>
    </w:rPr>
  </w:style>
  <w:style w:type="table" w:styleId="1134">
    <w:name w:val="Colorful List"/>
    <w:basedOn w:val="967"/>
    <w:uiPriority w:val="72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a505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fa505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Colorful List Accent 1"/>
    <w:basedOn w:val="967"/>
    <w:uiPriority w:val="72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cede9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a505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fa505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Colorful List Accent 2"/>
    <w:basedOn w:val="967"/>
    <w:uiPriority w:val="72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ff8ec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a505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fa505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Colorful List Accent 3"/>
    <w:basedOn w:val="967"/>
    <w:uiPriority w:val="72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aebe7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b6400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eb6400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Colorful List Accent 4"/>
    <w:basedOn w:val="967"/>
    <w:uiPriority w:val="72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ff2e9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13a1e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13a1e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Colorful List Accent 5"/>
    <w:basedOn w:val="967"/>
    <w:uiPriority w:val="72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ff7e1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e1e00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8e1e00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Colorful List Accent 6"/>
    <w:basedOn w:val="967"/>
    <w:uiPriority w:val="72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fe5de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37a00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37a00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Table Colorful 1"/>
    <w:basedOn w:val="967"/>
    <w:uiPriority w:val="99"/>
    <w:semiHidden/>
    <w:unhideWhenUsed/>
    <w:pPr>
      <w:pBdr/>
      <w:spacing/>
      <w:ind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Table Colorful 2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  <w:color w:val="ffffff"/>
      </w:rPr>
      <w:pPr>
        <w:pBdr/>
        <w:spacing/>
        <w:ind/>
      </w:pPr>
      <w:tblPr>
        <w:tblBorders/>
      </w:tblPr>
      <w:tcPr>
        <w:shd w:val="solid" w:color="800000" w:fill="ffffff"/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  <w:i w:val="0"/>
        <w:iCs w:val="0"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Table Colorful 3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solid" w:color="008080" w:fill="ffffff"/>
        <w:tcBorders>
          <w:left w:val="single" w:color="000000" w:sz="36" w:space="0"/>
          <w:right w:val="single" w:color="000000" w:sz="6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shd w:val="solid" w:color="008080" w:fill="ffffff"/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Colorful Shading"/>
    <w:basedOn w:val="967"/>
    <w:uiPriority w:val="71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fbd47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fbd47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Colorful Shading Accent 1"/>
    <w:basedOn w:val="967"/>
    <w:uiPriority w:val="71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fbd47" w:themeColor="accent2" w:sz="24" w:space="0"/>
        <w:left w:val="single" w:color="e84c22" w:themeColor="accent1" w:sz="4" w:space="0"/>
        <w:bottom w:val="single" w:color="e84c22" w:themeColor="accent1" w:sz="4" w:space="0"/>
        <w:right w:val="single" w:color="e84c2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9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b7a6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02a0f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fbd47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02a0f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02a0f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Colorful Shading Accent 2"/>
    <w:basedOn w:val="967"/>
    <w:uiPriority w:val="71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fbd47" w:themeColor="accent2" w:sz="24" w:space="0"/>
        <w:left w:val="single" w:color="ffbd47" w:themeColor="accent2" w:sz="4" w:space="0"/>
        <w:bottom w:val="single" w:color="ffbd47" w:themeColor="accent2" w:sz="4" w:space="0"/>
        <w:right w:val="single" w:color="ffbd47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c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4b5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37c00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fbd47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37c00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37c00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Colorful Shading Accent 3"/>
    <w:basedOn w:val="967"/>
    <w:uiPriority w:val="71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f8427" w:themeColor="accent4" w:sz="24" w:space="0"/>
        <w:left w:val="single" w:color="b64926" w:themeColor="accent3" w:sz="4" w:space="0"/>
        <w:bottom w:val="single" w:color="b64926" w:themeColor="accent3" w:sz="4" w:space="0"/>
        <w:right w:val="single" w:color="b6492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be7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b19f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d2b16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f8427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d2b16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d2b16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Colorful Shading Accent 4"/>
    <w:basedOn w:val="967"/>
    <w:uiPriority w:val="71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b64926" w:themeColor="accent3" w:sz="24" w:space="0"/>
        <w:left w:val="single" w:color="ff8427" w:themeColor="accent4" w:sz="4" w:space="0"/>
        <w:bottom w:val="single" w:color="ff8427" w:themeColor="accent4" w:sz="4" w:space="0"/>
        <w:right w:val="single" w:color="ff8427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e9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da8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04b00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b64926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04b00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04b00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Colorful Shading Accent 5"/>
    <w:basedOn w:val="967"/>
    <w:uiPriority w:val="71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b22600" w:themeColor="accent6" w:sz="24" w:space="0"/>
        <w:left w:val="single" w:color="cc9900" w:themeColor="accent5" w:sz="4" w:space="0"/>
        <w:bottom w:val="single" w:color="cc9900" w:themeColor="accent5" w:sz="4" w:space="0"/>
        <w:right w:val="single" w:color="cc9900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7e1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084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a5b00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b22600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a5b00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a5b00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Colorful Shading Accent 6"/>
    <w:basedOn w:val="967"/>
    <w:uiPriority w:val="71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c9900" w:themeColor="accent5" w:sz="24" w:space="0"/>
        <w:left w:val="single" w:color="b22600" w:themeColor="accent6" w:sz="4" w:space="0"/>
        <w:bottom w:val="single" w:color="b22600" w:themeColor="accent6" w:sz="4" w:space="0"/>
        <w:right w:val="single" w:color="b22600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5de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967a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a1600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c9900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a1600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a1600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Colorful Grid"/>
    <w:basedOn w:val="967"/>
    <w:uiPriority w:val="73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Colorful Grid Accent 1"/>
    <w:basedOn w:val="967"/>
    <w:uiPriority w:val="73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dad2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3a590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43412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5b7a6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43412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b7a6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Colorful Grid Accent 2"/>
    <w:basedOn w:val="967"/>
    <w:uiPriority w:val="73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1da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da3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49b00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e4b5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49b00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e4b5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Colorful Grid Accent 3"/>
    <w:basedOn w:val="967"/>
    <w:uiPriority w:val="73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8cf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9d87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8361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bb19f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8361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bb19f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Colorful Grid Accent 4"/>
    <w:basedOn w:val="967"/>
    <w:uiPriority w:val="73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6d3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193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dc5e00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cda8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dc5e00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cda8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Colorful Grid Accent 5"/>
    <w:basedOn w:val="967"/>
    <w:uiPriority w:val="73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fc1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d866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87200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e084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87200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e084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Colorful Grid Accent 6"/>
    <w:basedOn w:val="967"/>
    <w:uiPriority w:val="73"/>
    <w:semiHidden/>
    <w:unhideWhenUsed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cabc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7c59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51c00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967a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51c00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967a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8">
    <w:name w:val="annotation text"/>
    <w:basedOn w:val="956"/>
    <w:link w:val="115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59" w:customStyle="1">
    <w:name w:val="Kommentartext Zchn"/>
    <w:basedOn w:val="966"/>
    <w:link w:val="1158"/>
    <w:uiPriority w:val="99"/>
    <w:semiHidden/>
    <w:pPr>
      <w:pBdr/>
      <w:spacing/>
      <w:ind/>
    </w:pPr>
    <w:rPr>
      <w:rFonts w:ascii="Microsoft Sans Serif" w:hAnsi="Microsoft Sans Serif" w:cs="Microsoft Sans Serif"/>
      <w:sz w:val="20"/>
      <w:szCs w:val="20"/>
    </w:rPr>
  </w:style>
  <w:style w:type="paragraph" w:styleId="1160">
    <w:name w:val="annotation subject"/>
    <w:basedOn w:val="1158"/>
    <w:next w:val="1158"/>
    <w:link w:val="1161"/>
    <w:uiPriority w:val="99"/>
    <w:semiHidden/>
    <w:unhideWhenUsed/>
    <w:pPr>
      <w:pBdr/>
      <w:spacing/>
      <w:ind/>
    </w:pPr>
    <w:rPr>
      <w:b/>
      <w:bCs/>
    </w:rPr>
  </w:style>
  <w:style w:type="character" w:styleId="1161" w:customStyle="1">
    <w:name w:val="Kommentarthema Zchn"/>
    <w:basedOn w:val="1159"/>
    <w:link w:val="1160"/>
    <w:uiPriority w:val="99"/>
    <w:semiHidden/>
    <w:pPr>
      <w:pBdr/>
      <w:spacing/>
      <w:ind/>
    </w:pPr>
    <w:rPr>
      <w:rFonts w:ascii="Microsoft Sans Serif" w:hAnsi="Microsoft Sans Serif" w:cs="Microsoft Sans Serif"/>
      <w:b/>
      <w:bCs/>
      <w:sz w:val="20"/>
      <w:szCs w:val="20"/>
    </w:rPr>
  </w:style>
  <w:style w:type="character" w:styleId="1162">
    <w:name w:val="annotation reference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sz w:val="16"/>
      <w:szCs w:val="16"/>
    </w:rPr>
  </w:style>
  <w:style w:type="paragraph" w:styleId="1163">
    <w:name w:val="Balloon Text"/>
    <w:basedOn w:val="956"/>
    <w:link w:val="1164"/>
    <w:uiPriority w:val="99"/>
    <w:semiHidden/>
    <w:unhideWhenUsed/>
    <w:pPr>
      <w:pBdr/>
      <w:spacing w:line="240" w:lineRule="auto"/>
      <w:ind/>
    </w:pPr>
    <w:rPr>
      <w:rFonts w:ascii="Microsoft YaHei UI" w:hAnsi="Microsoft YaHei UI" w:eastAsia="Microsoft YaHei UI"/>
      <w:sz w:val="18"/>
    </w:rPr>
  </w:style>
  <w:style w:type="character" w:styleId="1164" w:customStyle="1">
    <w:name w:val="Sprechblasentext Zchn"/>
    <w:basedOn w:val="966"/>
    <w:link w:val="1163"/>
    <w:uiPriority w:val="99"/>
    <w:semiHidden/>
    <w:pPr>
      <w:pBdr/>
      <w:spacing/>
      <w:ind/>
    </w:pPr>
    <w:rPr>
      <w:rFonts w:ascii="Microsoft YaHei UI" w:hAnsi="Microsoft YaHei UI" w:eastAsia="Microsoft YaHei UI" w:cs="Microsoft Sans Serif"/>
    </w:rPr>
  </w:style>
  <w:style w:type="paragraph" w:styleId="1165">
    <w:name w:val="envelope address"/>
    <w:basedOn w:val="956"/>
    <w:uiPriority w:val="99"/>
    <w:semiHidden/>
    <w:unhideWhenUsed/>
    <w:pPr>
      <w:framePr w:h="1980" w:hAnchor="page" w:hRule="exact" w:hSpace="180" w:w="7920" w:wrap="auto" w:xAlign="center" w:yAlign="bottom"/>
      <w:pBdr/>
      <w:spacing w:line="240" w:lineRule="auto"/>
      <w:ind w:left="2880"/>
    </w:pPr>
    <w:rPr>
      <w:rFonts w:ascii="Franklin Gothic Demi" w:hAnsi="Franklin Gothic Demi" w:eastAsiaTheme="majorEastAsia" w:cstheme="majorBidi"/>
      <w:szCs w:val="24"/>
    </w:rPr>
  </w:style>
  <w:style w:type="paragraph" w:styleId="1166">
    <w:name w:val="Document Map"/>
    <w:basedOn w:val="956"/>
    <w:link w:val="1167"/>
    <w:uiPriority w:val="99"/>
    <w:semiHidden/>
    <w:unhideWhenUsed/>
    <w:pPr>
      <w:pBdr/>
      <w:spacing w:line="240" w:lineRule="auto"/>
      <w:ind/>
    </w:pPr>
    <w:rPr>
      <w:rFonts w:ascii="Microsoft YaHei UI" w:hAnsi="Microsoft YaHei UI" w:eastAsia="Microsoft YaHei UI"/>
      <w:sz w:val="18"/>
    </w:rPr>
  </w:style>
  <w:style w:type="character" w:styleId="1167" w:customStyle="1">
    <w:name w:val="Dokumentstruktur Zchn"/>
    <w:basedOn w:val="966"/>
    <w:link w:val="1166"/>
    <w:uiPriority w:val="99"/>
    <w:semiHidden/>
    <w:pPr>
      <w:pBdr/>
      <w:spacing/>
      <w:ind/>
    </w:pPr>
    <w:rPr>
      <w:rFonts w:ascii="Microsoft YaHei UI" w:hAnsi="Microsoft YaHei UI" w:eastAsia="Microsoft YaHei UI" w:cs="Microsoft Sans Serif"/>
    </w:rPr>
  </w:style>
  <w:style w:type="numbering" w:styleId="1168">
    <w:name w:val="Outline List 3"/>
    <w:basedOn w:val="968"/>
    <w:uiPriority w:val="99"/>
    <w:semiHidden/>
    <w:unhideWhenUsed/>
    <w:pPr>
      <w:numPr>
        <w:numId w:val="13"/>
      </w:numPr>
      <w:pBdr/>
      <w:spacing/>
      <w:ind/>
    </w:pPr>
  </w:style>
  <w:style w:type="table" w:styleId="1169">
    <w:name w:val="Plain Table 1"/>
    <w:basedOn w:val="967"/>
    <w:uiPriority w:val="41"/>
    <w:pPr>
      <w:pBdr/>
      <w:spacing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Plain Table 3"/>
    <w:basedOn w:val="967"/>
    <w:uiPriority w:val="43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Plain Table 4"/>
    <w:basedOn w:val="967"/>
    <w:uiPriority w:val="44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Plain Table 5"/>
    <w:basedOn w:val="967"/>
    <w:uiPriority w:val="45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73">
    <w:name w:val="No Spacing"/>
    <w:uiPriority w:val="1"/>
    <w:semiHidden/>
    <w:unhideWhenUsed/>
    <w:qFormat/>
    <w:pPr>
      <w:pBdr/>
      <w:spacing w:line="240" w:lineRule="auto"/>
      <w:ind/>
    </w:pPr>
    <w:rPr>
      <w:rFonts w:ascii="Microsoft Sans Serif" w:hAnsi="Microsoft Sans Serif" w:cs="Microsoft Sans Serif"/>
      <w:sz w:val="24"/>
    </w:rPr>
  </w:style>
  <w:style w:type="paragraph" w:styleId="1174">
    <w:name w:val="Normal (Web)"/>
    <w:basedOn w:val="956"/>
    <w:uiPriority w:val="99"/>
    <w:semiHidden/>
    <w:unhideWhenUsed/>
    <w:pPr>
      <w:pBdr/>
      <w:spacing/>
      <w:ind/>
    </w:pPr>
    <w:rPr>
      <w:rFonts w:ascii="Times New Roman" w:hAnsi="Times New Roman" w:cs="Times New Roman"/>
      <w:szCs w:val="24"/>
    </w:rPr>
  </w:style>
  <w:style w:type="character" w:styleId="1175">
    <w:name w:val="Smart Hyperlink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u w:val="single"/>
    </w:rPr>
  </w:style>
  <w:style w:type="character" w:styleId="1176">
    <w:name w:val="Unresolved Mention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color w:val="605e5c"/>
      <w:shd w:val="clear" w:color="auto" w:fill="e1dfdd"/>
    </w:rPr>
  </w:style>
  <w:style w:type="paragraph" w:styleId="1177">
    <w:name w:val="Body Text"/>
    <w:basedOn w:val="956"/>
    <w:link w:val="1178"/>
    <w:uiPriority w:val="99"/>
    <w:semiHidden/>
    <w:unhideWhenUsed/>
    <w:pPr>
      <w:pBdr/>
      <w:spacing w:after="120"/>
      <w:ind/>
    </w:pPr>
  </w:style>
  <w:style w:type="character" w:styleId="1178" w:customStyle="1">
    <w:name w:val="Textkörper Zchn"/>
    <w:basedOn w:val="966"/>
    <w:link w:val="1177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paragraph" w:styleId="1179">
    <w:name w:val="Body Text 2"/>
    <w:basedOn w:val="956"/>
    <w:link w:val="1180"/>
    <w:uiPriority w:val="99"/>
    <w:semiHidden/>
    <w:unhideWhenUsed/>
    <w:pPr>
      <w:pBdr/>
      <w:spacing w:after="120" w:line="480" w:lineRule="auto"/>
      <w:ind/>
    </w:pPr>
  </w:style>
  <w:style w:type="character" w:styleId="1180" w:customStyle="1">
    <w:name w:val="Textkörper 2 Zchn"/>
    <w:basedOn w:val="966"/>
    <w:link w:val="1179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paragraph" w:styleId="1181">
    <w:name w:val="Body Text 3"/>
    <w:basedOn w:val="956"/>
    <w:link w:val="1182"/>
    <w:uiPriority w:val="99"/>
    <w:semiHidden/>
    <w:unhideWhenUsed/>
    <w:pPr>
      <w:pBdr/>
      <w:spacing w:after="120"/>
      <w:ind/>
    </w:pPr>
    <w:rPr>
      <w:sz w:val="16"/>
      <w:szCs w:val="16"/>
    </w:rPr>
  </w:style>
  <w:style w:type="character" w:styleId="1182" w:customStyle="1">
    <w:name w:val="Textkörper 3 Zchn"/>
    <w:basedOn w:val="966"/>
    <w:link w:val="1181"/>
    <w:uiPriority w:val="99"/>
    <w:semiHidden/>
    <w:pPr>
      <w:pBdr/>
      <w:spacing/>
      <w:ind/>
    </w:pPr>
    <w:rPr>
      <w:rFonts w:ascii="Microsoft Sans Serif" w:hAnsi="Microsoft Sans Serif" w:cs="Microsoft Sans Serif"/>
      <w:sz w:val="16"/>
      <w:szCs w:val="16"/>
    </w:rPr>
  </w:style>
  <w:style w:type="paragraph" w:styleId="1183">
    <w:name w:val="Body Text Indent"/>
    <w:basedOn w:val="956"/>
    <w:link w:val="1184"/>
    <w:uiPriority w:val="99"/>
    <w:semiHidden/>
    <w:unhideWhenUsed/>
    <w:pPr>
      <w:pBdr/>
      <w:spacing w:after="120"/>
      <w:ind w:left="360"/>
    </w:pPr>
  </w:style>
  <w:style w:type="character" w:styleId="1184" w:customStyle="1">
    <w:name w:val="Textkörper-Zeileneinzug Zchn"/>
    <w:basedOn w:val="966"/>
    <w:link w:val="1183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paragraph" w:styleId="1185">
    <w:name w:val="Body Text Indent 2"/>
    <w:basedOn w:val="956"/>
    <w:link w:val="1186"/>
    <w:uiPriority w:val="99"/>
    <w:semiHidden/>
    <w:unhideWhenUsed/>
    <w:pPr>
      <w:pBdr/>
      <w:spacing w:after="120" w:line="480" w:lineRule="auto"/>
      <w:ind w:left="360"/>
    </w:pPr>
  </w:style>
  <w:style w:type="character" w:styleId="1186" w:customStyle="1">
    <w:name w:val="Textkörper-Einzug 2 Zchn"/>
    <w:basedOn w:val="966"/>
    <w:link w:val="1185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paragraph" w:styleId="1187">
    <w:name w:val="Body Text Indent 3"/>
    <w:basedOn w:val="956"/>
    <w:link w:val="1188"/>
    <w:uiPriority w:val="99"/>
    <w:semiHidden/>
    <w:unhideWhenUsed/>
    <w:pPr>
      <w:pBdr/>
      <w:spacing w:after="120"/>
      <w:ind w:left="360"/>
    </w:pPr>
    <w:rPr>
      <w:sz w:val="16"/>
      <w:szCs w:val="16"/>
    </w:rPr>
  </w:style>
  <w:style w:type="character" w:styleId="1188" w:customStyle="1">
    <w:name w:val="Textkörper-Einzug 3 Zchn"/>
    <w:basedOn w:val="966"/>
    <w:link w:val="1187"/>
    <w:uiPriority w:val="99"/>
    <w:semiHidden/>
    <w:pPr>
      <w:pBdr/>
      <w:spacing/>
      <w:ind/>
    </w:pPr>
    <w:rPr>
      <w:rFonts w:ascii="Microsoft Sans Serif" w:hAnsi="Microsoft Sans Serif" w:cs="Microsoft Sans Serif"/>
      <w:sz w:val="16"/>
      <w:szCs w:val="16"/>
    </w:rPr>
  </w:style>
  <w:style w:type="paragraph" w:styleId="1189">
    <w:name w:val="Body Text First Indent"/>
    <w:basedOn w:val="1177"/>
    <w:link w:val="1190"/>
    <w:uiPriority w:val="99"/>
    <w:semiHidden/>
    <w:unhideWhenUsed/>
    <w:pPr>
      <w:pBdr/>
      <w:spacing w:after="0"/>
      <w:ind w:firstLine="360"/>
    </w:pPr>
  </w:style>
  <w:style w:type="character" w:styleId="1190" w:customStyle="1">
    <w:name w:val="Textkörper-Erstzeileneinzug Zchn"/>
    <w:basedOn w:val="1178"/>
    <w:link w:val="1189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paragraph" w:styleId="1191">
    <w:name w:val="Body Text First Indent 2"/>
    <w:basedOn w:val="1183"/>
    <w:link w:val="1192"/>
    <w:uiPriority w:val="99"/>
    <w:semiHidden/>
    <w:unhideWhenUsed/>
    <w:pPr>
      <w:pBdr/>
      <w:spacing w:after="0"/>
      <w:ind w:firstLine="360"/>
    </w:pPr>
  </w:style>
  <w:style w:type="character" w:styleId="1192" w:customStyle="1">
    <w:name w:val="Textkörper-Erstzeileneinzug 2 Zchn"/>
    <w:basedOn w:val="1184"/>
    <w:link w:val="1191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paragraph" w:styleId="1193">
    <w:name w:val="Normal Indent"/>
    <w:basedOn w:val="956"/>
    <w:uiPriority w:val="99"/>
    <w:semiHidden/>
    <w:unhideWhenUsed/>
    <w:pPr>
      <w:pBdr/>
      <w:spacing/>
      <w:ind w:left="720"/>
    </w:pPr>
  </w:style>
  <w:style w:type="paragraph" w:styleId="1194">
    <w:name w:val="Note Heading"/>
    <w:basedOn w:val="956"/>
    <w:next w:val="956"/>
    <w:link w:val="1195"/>
    <w:uiPriority w:val="99"/>
    <w:semiHidden/>
    <w:unhideWhenUsed/>
    <w:pPr>
      <w:pBdr/>
      <w:spacing w:line="240" w:lineRule="auto"/>
      <w:ind/>
    </w:pPr>
  </w:style>
  <w:style w:type="character" w:styleId="1195" w:customStyle="1">
    <w:name w:val="Fuß/-Endnotenüberschrift Zchn"/>
    <w:basedOn w:val="966"/>
    <w:link w:val="1194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table" w:styleId="1196">
    <w:name w:val="Table Contemporary"/>
    <w:basedOn w:val="967"/>
    <w:uiPriority w:val="99"/>
    <w:semiHidden/>
    <w:unhideWhenUsed/>
    <w:pPr>
      <w:pBdr/>
      <w:spacing/>
      <w:ind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cPr>
      <w:tcBorders/>
    </w:tcPr>
    <w:tblStylePr w:type="band1Horz">
      <w:rPr>
        <w:color w:val="auto"/>
      </w:rPr>
      <w:pPr>
        <w:pBdr/>
        <w:spacing/>
        <w:ind/>
      </w:pPr>
      <w:tblPr>
        <w:tblBorders/>
      </w:tblPr>
      <w:tcPr>
        <w:shd w:val="pct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ght List"/>
    <w:basedOn w:val="967"/>
    <w:uiPriority w:val="61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ght List Accent 1"/>
    <w:basedOn w:val="967"/>
    <w:uiPriority w:val="61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e84c22" w:themeColor="accent1" w:sz="8" w:space="0"/>
        <w:left w:val="single" w:color="e84c22" w:themeColor="accent1" w:sz="8" w:space="0"/>
        <w:bottom w:val="single" w:color="e84c22" w:themeColor="accent1" w:sz="8" w:space="0"/>
        <w:right w:val="single" w:color="e84c2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e84c22" w:themeColor="accent1" w:sz="8" w:space="0"/>
          <w:left w:val="single" w:color="e84c22" w:themeColor="accent1" w:sz="8" w:space="0"/>
          <w:bottom w:val="single" w:color="e84c22" w:themeColor="accent1" w:sz="8" w:space="0"/>
          <w:right w:val="single" w:color="e84c22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e84c22" w:themeColor="accent1" w:sz="8" w:space="0"/>
          <w:left w:val="single" w:color="e84c22" w:themeColor="accent1" w:sz="8" w:space="0"/>
          <w:bottom w:val="single" w:color="e84c22" w:themeColor="accent1" w:sz="8" w:space="0"/>
          <w:right w:val="single" w:color="e84c22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e84c22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84c22" w:themeColor="accent1" w:sz="6" w:space="0"/>
          <w:left w:val="single" w:color="e84c22" w:themeColor="accent1" w:sz="8" w:space="0"/>
          <w:bottom w:val="single" w:color="e84c22" w:themeColor="accent1" w:sz="8" w:space="0"/>
          <w:right w:val="single" w:color="e84c22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ght List Accent 2"/>
    <w:basedOn w:val="967"/>
    <w:uiPriority w:val="61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bd47" w:themeColor="accent2" w:sz="8" w:space="0"/>
        <w:left w:val="single" w:color="ffbd47" w:themeColor="accent2" w:sz="8" w:space="0"/>
        <w:bottom w:val="single" w:color="ffbd47" w:themeColor="accent2" w:sz="8" w:space="0"/>
        <w:right w:val="single" w:color="ffbd47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bd47" w:themeColor="accent2" w:sz="8" w:space="0"/>
          <w:left w:val="single" w:color="ffbd47" w:themeColor="accent2" w:sz="8" w:space="0"/>
          <w:bottom w:val="single" w:color="ffbd47" w:themeColor="accent2" w:sz="8" w:space="0"/>
          <w:right w:val="single" w:color="ffbd47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bd47" w:themeColor="accent2" w:sz="8" w:space="0"/>
          <w:left w:val="single" w:color="ffbd47" w:themeColor="accent2" w:sz="8" w:space="0"/>
          <w:bottom w:val="single" w:color="ffbd47" w:themeColor="accent2" w:sz="8" w:space="0"/>
          <w:right w:val="single" w:color="ffbd47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bd47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bd47" w:themeColor="accent2" w:sz="6" w:space="0"/>
          <w:left w:val="single" w:color="ffbd47" w:themeColor="accent2" w:sz="8" w:space="0"/>
          <w:bottom w:val="single" w:color="ffbd47" w:themeColor="accent2" w:sz="8" w:space="0"/>
          <w:right w:val="single" w:color="ffbd47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ght List Accent 3"/>
    <w:basedOn w:val="967"/>
    <w:uiPriority w:val="61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b64926" w:themeColor="accent3" w:sz="8" w:space="0"/>
        <w:left w:val="single" w:color="b64926" w:themeColor="accent3" w:sz="8" w:space="0"/>
        <w:bottom w:val="single" w:color="b64926" w:themeColor="accent3" w:sz="8" w:space="0"/>
        <w:right w:val="single" w:color="b6492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b64926" w:themeColor="accent3" w:sz="8" w:space="0"/>
          <w:left w:val="single" w:color="b64926" w:themeColor="accent3" w:sz="8" w:space="0"/>
          <w:bottom w:val="single" w:color="b64926" w:themeColor="accent3" w:sz="8" w:space="0"/>
          <w:right w:val="single" w:color="b64926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b64926" w:themeColor="accent3" w:sz="8" w:space="0"/>
          <w:left w:val="single" w:color="b64926" w:themeColor="accent3" w:sz="8" w:space="0"/>
          <w:bottom w:val="single" w:color="b64926" w:themeColor="accent3" w:sz="8" w:space="0"/>
          <w:right w:val="single" w:color="b64926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b64926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64926" w:themeColor="accent3" w:sz="6" w:space="0"/>
          <w:left w:val="single" w:color="b64926" w:themeColor="accent3" w:sz="8" w:space="0"/>
          <w:bottom w:val="single" w:color="b64926" w:themeColor="accent3" w:sz="8" w:space="0"/>
          <w:right w:val="single" w:color="b64926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ght List Accent 4"/>
    <w:basedOn w:val="967"/>
    <w:uiPriority w:val="61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8427" w:themeColor="accent4" w:sz="8" w:space="0"/>
        <w:left w:val="single" w:color="ff8427" w:themeColor="accent4" w:sz="8" w:space="0"/>
        <w:bottom w:val="single" w:color="ff8427" w:themeColor="accent4" w:sz="8" w:space="0"/>
        <w:right w:val="single" w:color="ff8427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8427" w:themeColor="accent4" w:sz="8" w:space="0"/>
          <w:left w:val="single" w:color="ff8427" w:themeColor="accent4" w:sz="8" w:space="0"/>
          <w:bottom w:val="single" w:color="ff8427" w:themeColor="accent4" w:sz="8" w:space="0"/>
          <w:right w:val="single" w:color="ff8427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8427" w:themeColor="accent4" w:sz="8" w:space="0"/>
          <w:left w:val="single" w:color="ff8427" w:themeColor="accent4" w:sz="8" w:space="0"/>
          <w:bottom w:val="single" w:color="ff8427" w:themeColor="accent4" w:sz="8" w:space="0"/>
          <w:right w:val="single" w:color="ff8427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8427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8427" w:themeColor="accent4" w:sz="6" w:space="0"/>
          <w:left w:val="single" w:color="ff8427" w:themeColor="accent4" w:sz="8" w:space="0"/>
          <w:bottom w:val="single" w:color="ff8427" w:themeColor="accent4" w:sz="8" w:space="0"/>
          <w:right w:val="single" w:color="ff8427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ght List Accent 5"/>
    <w:basedOn w:val="967"/>
    <w:uiPriority w:val="61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cc9900" w:themeColor="accent5" w:sz="8" w:space="0"/>
        <w:left w:val="single" w:color="cc9900" w:themeColor="accent5" w:sz="8" w:space="0"/>
        <w:bottom w:val="single" w:color="cc9900" w:themeColor="accent5" w:sz="8" w:space="0"/>
        <w:right w:val="single" w:color="cc9900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c9900" w:themeColor="accent5" w:sz="8" w:space="0"/>
          <w:left w:val="single" w:color="cc9900" w:themeColor="accent5" w:sz="8" w:space="0"/>
          <w:bottom w:val="single" w:color="cc9900" w:themeColor="accent5" w:sz="8" w:space="0"/>
          <w:right w:val="single" w:color="cc9900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c9900" w:themeColor="accent5" w:sz="8" w:space="0"/>
          <w:left w:val="single" w:color="cc9900" w:themeColor="accent5" w:sz="8" w:space="0"/>
          <w:bottom w:val="single" w:color="cc9900" w:themeColor="accent5" w:sz="8" w:space="0"/>
          <w:right w:val="single" w:color="cc9900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c9900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c9900" w:themeColor="accent5" w:sz="6" w:space="0"/>
          <w:left w:val="single" w:color="cc9900" w:themeColor="accent5" w:sz="8" w:space="0"/>
          <w:bottom w:val="single" w:color="cc9900" w:themeColor="accent5" w:sz="8" w:space="0"/>
          <w:right w:val="single" w:color="cc9900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ght List Accent 6"/>
    <w:basedOn w:val="967"/>
    <w:uiPriority w:val="61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b22600" w:themeColor="accent6" w:sz="8" w:space="0"/>
        <w:left w:val="single" w:color="b22600" w:themeColor="accent6" w:sz="8" w:space="0"/>
        <w:bottom w:val="single" w:color="b22600" w:themeColor="accent6" w:sz="8" w:space="0"/>
        <w:right w:val="single" w:color="b22600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b22600" w:themeColor="accent6" w:sz="8" w:space="0"/>
          <w:left w:val="single" w:color="b22600" w:themeColor="accent6" w:sz="8" w:space="0"/>
          <w:bottom w:val="single" w:color="b22600" w:themeColor="accent6" w:sz="8" w:space="0"/>
          <w:right w:val="single" w:color="b22600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b22600" w:themeColor="accent6" w:sz="8" w:space="0"/>
          <w:left w:val="single" w:color="b22600" w:themeColor="accent6" w:sz="8" w:space="0"/>
          <w:bottom w:val="single" w:color="b22600" w:themeColor="accent6" w:sz="8" w:space="0"/>
          <w:right w:val="single" w:color="b22600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b22600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22600" w:themeColor="accent6" w:sz="6" w:space="0"/>
          <w:left w:val="single" w:color="b22600" w:themeColor="accent6" w:sz="8" w:space="0"/>
          <w:bottom w:val="single" w:color="b22600" w:themeColor="accent6" w:sz="8" w:space="0"/>
          <w:right w:val="single" w:color="b22600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ght Shading"/>
    <w:basedOn w:val="967"/>
    <w:uiPriority w:val="60"/>
    <w:semiHidden/>
    <w:unhideWhenUsed/>
    <w:pPr>
      <w:pBdr/>
      <w:spacing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ght Shading Accent 1"/>
    <w:basedOn w:val="967"/>
    <w:uiPriority w:val="60"/>
    <w:semiHidden/>
    <w:unhideWhenUsed/>
    <w:pPr>
      <w:pBdr/>
      <w:spacing w:line="240" w:lineRule="auto"/>
      <w:ind/>
    </w:pPr>
    <w:rPr>
      <w:color w:val="b43412" w:themeColor="accent1" w:themeShade="BF"/>
    </w:rPr>
    <w:tblPr>
      <w:tblStyleRowBandSize w:val="1"/>
      <w:tblStyleColBandSize w:val="1"/>
      <w:tblBorders>
        <w:top w:val="single" w:color="e84c22" w:themeColor="accent1" w:sz="8" w:space="0"/>
        <w:bottom w:val="single" w:color="e84c2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84c22" w:themeColor="accent1" w:sz="8" w:space="0"/>
          <w:left w:val="none" w:color="000000" w:sz="4" w:space="0"/>
          <w:bottom w:val="single" w:color="e84c22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84c22" w:themeColor="accent1" w:sz="8" w:space="0"/>
          <w:left w:val="none" w:color="000000" w:sz="4" w:space="0"/>
          <w:bottom w:val="single" w:color="e84c22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ght Shading Accent 2"/>
    <w:basedOn w:val="967"/>
    <w:uiPriority w:val="60"/>
    <w:semiHidden/>
    <w:unhideWhenUsed/>
    <w:pPr>
      <w:pBdr/>
      <w:spacing w:line="240" w:lineRule="auto"/>
      <w:ind/>
    </w:pPr>
    <w:rPr>
      <w:color w:val="f49b00" w:themeColor="accent2" w:themeShade="BF"/>
    </w:rPr>
    <w:tblPr>
      <w:tblStyleRowBandSize w:val="1"/>
      <w:tblStyleColBandSize w:val="1"/>
      <w:tblBorders>
        <w:top w:val="single" w:color="ffbd47" w:themeColor="accent2" w:sz="8" w:space="0"/>
        <w:bottom w:val="single" w:color="ffbd47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bd47" w:themeColor="accent2" w:sz="8" w:space="0"/>
          <w:left w:val="none" w:color="000000" w:sz="4" w:space="0"/>
          <w:bottom w:val="single" w:color="ffbd47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bd47" w:themeColor="accent2" w:sz="8" w:space="0"/>
          <w:left w:val="none" w:color="000000" w:sz="4" w:space="0"/>
          <w:bottom w:val="single" w:color="ffbd47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ght Shading Accent 3"/>
    <w:basedOn w:val="967"/>
    <w:uiPriority w:val="60"/>
    <w:semiHidden/>
    <w:unhideWhenUsed/>
    <w:pPr>
      <w:pBdr/>
      <w:spacing w:line="240" w:lineRule="auto"/>
      <w:ind/>
    </w:pPr>
    <w:rPr>
      <w:color w:val="88361c" w:themeColor="accent3" w:themeShade="BF"/>
    </w:rPr>
    <w:tblPr>
      <w:tblStyleRowBandSize w:val="1"/>
      <w:tblStyleColBandSize w:val="1"/>
      <w:tblBorders>
        <w:top w:val="single" w:color="b64926" w:themeColor="accent3" w:sz="8" w:space="0"/>
        <w:bottom w:val="single" w:color="b6492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64926" w:themeColor="accent3" w:sz="8" w:space="0"/>
          <w:left w:val="none" w:color="000000" w:sz="4" w:space="0"/>
          <w:bottom w:val="single" w:color="b64926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64926" w:themeColor="accent3" w:sz="8" w:space="0"/>
          <w:left w:val="none" w:color="000000" w:sz="4" w:space="0"/>
          <w:bottom w:val="single" w:color="b64926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ght Shading Accent 4"/>
    <w:basedOn w:val="967"/>
    <w:uiPriority w:val="60"/>
    <w:semiHidden/>
    <w:unhideWhenUsed/>
    <w:pPr>
      <w:pBdr/>
      <w:spacing w:line="240" w:lineRule="auto"/>
      <w:ind/>
    </w:pPr>
    <w:rPr>
      <w:color w:val="dc5e00" w:themeColor="accent4" w:themeShade="BF"/>
    </w:rPr>
    <w:tblPr>
      <w:tblStyleRowBandSize w:val="1"/>
      <w:tblStyleColBandSize w:val="1"/>
      <w:tblBorders>
        <w:top w:val="single" w:color="ff8427" w:themeColor="accent4" w:sz="8" w:space="0"/>
        <w:bottom w:val="single" w:color="ff8427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8427" w:themeColor="accent4" w:sz="8" w:space="0"/>
          <w:left w:val="none" w:color="000000" w:sz="4" w:space="0"/>
          <w:bottom w:val="single" w:color="ff8427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8427" w:themeColor="accent4" w:sz="8" w:space="0"/>
          <w:left w:val="none" w:color="000000" w:sz="4" w:space="0"/>
          <w:bottom w:val="single" w:color="ff8427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ght Shading Accent 5"/>
    <w:basedOn w:val="967"/>
    <w:uiPriority w:val="60"/>
    <w:semiHidden/>
    <w:unhideWhenUsed/>
    <w:pPr>
      <w:pBdr/>
      <w:spacing w:line="240" w:lineRule="auto"/>
      <w:ind/>
    </w:pPr>
    <w:rPr>
      <w:color w:val="987200" w:themeColor="accent5" w:themeShade="BF"/>
    </w:rPr>
    <w:tblPr>
      <w:tblStyleRowBandSize w:val="1"/>
      <w:tblStyleColBandSize w:val="1"/>
      <w:tblBorders>
        <w:top w:val="single" w:color="cc9900" w:themeColor="accent5" w:sz="8" w:space="0"/>
        <w:bottom w:val="single" w:color="cc9900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c9900" w:themeColor="accent5" w:sz="8" w:space="0"/>
          <w:left w:val="none" w:color="000000" w:sz="4" w:space="0"/>
          <w:bottom w:val="single" w:color="cc9900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c9900" w:themeColor="accent5" w:sz="8" w:space="0"/>
          <w:left w:val="none" w:color="000000" w:sz="4" w:space="0"/>
          <w:bottom w:val="single" w:color="cc9900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ght Shading Accent 6"/>
    <w:basedOn w:val="967"/>
    <w:uiPriority w:val="60"/>
    <w:semiHidden/>
    <w:unhideWhenUsed/>
    <w:pPr>
      <w:pBdr/>
      <w:spacing w:line="240" w:lineRule="auto"/>
      <w:ind/>
    </w:pPr>
    <w:rPr>
      <w:color w:val="851c00" w:themeColor="accent6" w:themeShade="BF"/>
    </w:rPr>
    <w:tblPr>
      <w:tblStyleRowBandSize w:val="1"/>
      <w:tblStyleColBandSize w:val="1"/>
      <w:tblBorders>
        <w:top w:val="single" w:color="b22600" w:themeColor="accent6" w:sz="8" w:space="0"/>
        <w:bottom w:val="single" w:color="b22600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22600" w:themeColor="accent6" w:sz="8" w:space="0"/>
          <w:left w:val="none" w:color="000000" w:sz="4" w:space="0"/>
          <w:bottom w:val="single" w:color="b22600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22600" w:themeColor="accent6" w:sz="8" w:space="0"/>
          <w:left w:val="none" w:color="000000" w:sz="4" w:space="0"/>
          <w:bottom w:val="single" w:color="b22600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ght Grid"/>
    <w:basedOn w:val="967"/>
    <w:uiPriority w:val="62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ght Grid Accent 1"/>
    <w:basedOn w:val="967"/>
    <w:uiPriority w:val="62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e84c22" w:themeColor="accent1" w:sz="8" w:space="0"/>
        <w:left w:val="single" w:color="e84c22" w:themeColor="accent1" w:sz="8" w:space="0"/>
        <w:bottom w:val="single" w:color="e84c22" w:themeColor="accent1" w:sz="8" w:space="0"/>
        <w:right w:val="single" w:color="e84c22" w:themeColor="accent1" w:sz="8" w:space="0"/>
        <w:insideH w:val="single" w:color="e84c22" w:themeColor="accent1" w:sz="8" w:space="0"/>
        <w:insideV w:val="single" w:color="e84c22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>
          <w:top w:val="single" w:color="e84c22" w:themeColor="accent1" w:sz="8" w:space="0"/>
          <w:left w:val="single" w:color="e84c22" w:themeColor="accent1" w:sz="8" w:space="0"/>
          <w:bottom w:val="single" w:color="e84c22" w:themeColor="accent1" w:sz="8" w:space="0"/>
          <w:right w:val="single" w:color="e84c22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9d2c8" w:themeFill="accent1" w:themeFillTint="3F"/>
        <w:tcBorders>
          <w:top w:val="single" w:color="e84c22" w:themeColor="accent1" w:sz="8" w:space="0"/>
          <w:left w:val="single" w:color="e84c22" w:themeColor="accent1" w:sz="8" w:space="0"/>
          <w:bottom w:val="single" w:color="e84c22" w:themeColor="accent1" w:sz="8" w:space="0"/>
          <w:right w:val="single" w:color="e84c22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e84c22" w:themeColor="accent1" w:sz="8" w:space="0"/>
          <w:left w:val="single" w:color="e84c22" w:themeColor="accent1" w:sz="8" w:space="0"/>
          <w:bottom w:val="single" w:color="e84c22" w:themeColor="accent1" w:sz="8" w:space="0"/>
          <w:right w:val="single" w:color="e84c22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84c22" w:themeColor="accent1" w:sz="8" w:space="0"/>
          <w:left w:val="single" w:color="e84c22" w:themeColor="accent1" w:sz="8" w:space="0"/>
          <w:bottom w:val="single" w:color="e84c22" w:themeColor="accent1" w:sz="18" w:space="0"/>
          <w:right w:val="single" w:color="e84c22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e84c22" w:themeColor="accent1" w:sz="8" w:space="0"/>
          <w:left w:val="single" w:color="e84c22" w:themeColor="accent1" w:sz="8" w:space="0"/>
          <w:bottom w:val="single" w:color="e84c22" w:themeColor="accent1" w:sz="8" w:space="0"/>
          <w:right w:val="single" w:color="e84c22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e84c22" w:themeColor="accent1" w:sz="6" w:space="0"/>
          <w:left w:val="single" w:color="e84c22" w:themeColor="accent1" w:sz="8" w:space="0"/>
          <w:bottom w:val="single" w:color="e84c22" w:themeColor="accent1" w:sz="8" w:space="0"/>
          <w:right w:val="single" w:color="e84c22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ght Grid Accent 2"/>
    <w:basedOn w:val="967"/>
    <w:uiPriority w:val="62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bd47" w:themeColor="accent2" w:sz="8" w:space="0"/>
        <w:left w:val="single" w:color="ffbd47" w:themeColor="accent2" w:sz="8" w:space="0"/>
        <w:bottom w:val="single" w:color="ffbd47" w:themeColor="accent2" w:sz="8" w:space="0"/>
        <w:right w:val="single" w:color="ffbd47" w:themeColor="accent2" w:sz="8" w:space="0"/>
        <w:insideH w:val="single" w:color="ffbd47" w:themeColor="accent2" w:sz="8" w:space="0"/>
        <w:insideV w:val="single" w:color="ffbd47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>
          <w:top w:val="single" w:color="ffbd47" w:themeColor="accent2" w:sz="8" w:space="0"/>
          <w:left w:val="single" w:color="ffbd47" w:themeColor="accent2" w:sz="8" w:space="0"/>
          <w:bottom w:val="single" w:color="ffbd47" w:themeColor="accent2" w:sz="8" w:space="0"/>
          <w:right w:val="single" w:color="ffbd47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ed1" w:themeFill="accent2" w:themeFillTint="3F"/>
        <w:tcBorders>
          <w:top w:val="single" w:color="ffbd47" w:themeColor="accent2" w:sz="8" w:space="0"/>
          <w:left w:val="single" w:color="ffbd47" w:themeColor="accent2" w:sz="8" w:space="0"/>
          <w:bottom w:val="single" w:color="ffbd47" w:themeColor="accent2" w:sz="8" w:space="0"/>
          <w:right w:val="single" w:color="ffbd47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bd47" w:themeColor="accent2" w:sz="8" w:space="0"/>
          <w:left w:val="single" w:color="ffbd47" w:themeColor="accent2" w:sz="8" w:space="0"/>
          <w:bottom w:val="single" w:color="ffbd47" w:themeColor="accent2" w:sz="8" w:space="0"/>
          <w:right w:val="single" w:color="ffbd47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bd47" w:themeColor="accent2" w:sz="8" w:space="0"/>
          <w:left w:val="single" w:color="ffbd47" w:themeColor="accent2" w:sz="8" w:space="0"/>
          <w:bottom w:val="single" w:color="ffbd47" w:themeColor="accent2" w:sz="18" w:space="0"/>
          <w:right w:val="single" w:color="ffbd47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fbd47" w:themeColor="accent2" w:sz="8" w:space="0"/>
          <w:left w:val="single" w:color="ffbd47" w:themeColor="accent2" w:sz="8" w:space="0"/>
          <w:bottom w:val="single" w:color="ffbd47" w:themeColor="accent2" w:sz="8" w:space="0"/>
          <w:right w:val="single" w:color="ffbd47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bd47" w:themeColor="accent2" w:sz="6" w:space="0"/>
          <w:left w:val="single" w:color="ffbd47" w:themeColor="accent2" w:sz="8" w:space="0"/>
          <w:bottom w:val="single" w:color="ffbd47" w:themeColor="accent2" w:sz="8" w:space="0"/>
          <w:right w:val="single" w:color="ffbd47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ght Grid Accent 3"/>
    <w:basedOn w:val="967"/>
    <w:uiPriority w:val="62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b64926" w:themeColor="accent3" w:sz="8" w:space="0"/>
        <w:left w:val="single" w:color="b64926" w:themeColor="accent3" w:sz="8" w:space="0"/>
        <w:bottom w:val="single" w:color="b64926" w:themeColor="accent3" w:sz="8" w:space="0"/>
        <w:right w:val="single" w:color="b64926" w:themeColor="accent3" w:sz="8" w:space="0"/>
        <w:insideH w:val="single" w:color="b64926" w:themeColor="accent3" w:sz="8" w:space="0"/>
        <w:insideV w:val="single" w:color="b64926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>
          <w:top w:val="single" w:color="b64926" w:themeColor="accent3" w:sz="8" w:space="0"/>
          <w:left w:val="single" w:color="b64926" w:themeColor="accent3" w:sz="8" w:space="0"/>
          <w:bottom w:val="single" w:color="b64926" w:themeColor="accent3" w:sz="8" w:space="0"/>
          <w:right w:val="single" w:color="b64926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cec3" w:themeFill="accent3" w:themeFillTint="3F"/>
        <w:tcBorders>
          <w:top w:val="single" w:color="b64926" w:themeColor="accent3" w:sz="8" w:space="0"/>
          <w:left w:val="single" w:color="b64926" w:themeColor="accent3" w:sz="8" w:space="0"/>
          <w:bottom w:val="single" w:color="b64926" w:themeColor="accent3" w:sz="8" w:space="0"/>
          <w:right w:val="single" w:color="b64926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b64926" w:themeColor="accent3" w:sz="8" w:space="0"/>
          <w:left w:val="single" w:color="b64926" w:themeColor="accent3" w:sz="8" w:space="0"/>
          <w:bottom w:val="single" w:color="b64926" w:themeColor="accent3" w:sz="8" w:space="0"/>
          <w:right w:val="single" w:color="b64926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64926" w:themeColor="accent3" w:sz="8" w:space="0"/>
          <w:left w:val="single" w:color="b64926" w:themeColor="accent3" w:sz="8" w:space="0"/>
          <w:bottom w:val="single" w:color="b64926" w:themeColor="accent3" w:sz="18" w:space="0"/>
          <w:right w:val="single" w:color="b64926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b64926" w:themeColor="accent3" w:sz="8" w:space="0"/>
          <w:left w:val="single" w:color="b64926" w:themeColor="accent3" w:sz="8" w:space="0"/>
          <w:bottom w:val="single" w:color="b64926" w:themeColor="accent3" w:sz="8" w:space="0"/>
          <w:right w:val="single" w:color="b64926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64926" w:themeColor="accent3" w:sz="6" w:space="0"/>
          <w:left w:val="single" w:color="b64926" w:themeColor="accent3" w:sz="8" w:space="0"/>
          <w:bottom w:val="single" w:color="b64926" w:themeColor="accent3" w:sz="8" w:space="0"/>
          <w:right w:val="single" w:color="b64926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ght Grid Accent 4"/>
    <w:basedOn w:val="967"/>
    <w:uiPriority w:val="62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ff8427" w:themeColor="accent4" w:sz="8" w:space="0"/>
        <w:left w:val="single" w:color="ff8427" w:themeColor="accent4" w:sz="8" w:space="0"/>
        <w:bottom w:val="single" w:color="ff8427" w:themeColor="accent4" w:sz="8" w:space="0"/>
        <w:right w:val="single" w:color="ff8427" w:themeColor="accent4" w:sz="8" w:space="0"/>
        <w:insideH w:val="single" w:color="ff8427" w:themeColor="accent4" w:sz="8" w:space="0"/>
        <w:insideV w:val="single" w:color="ff8427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>
          <w:top w:val="single" w:color="ff8427" w:themeColor="accent4" w:sz="8" w:space="0"/>
          <w:left w:val="single" w:color="ff8427" w:themeColor="accent4" w:sz="8" w:space="0"/>
          <w:bottom w:val="single" w:color="ff8427" w:themeColor="accent4" w:sz="8" w:space="0"/>
          <w:right w:val="single" w:color="ff8427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0c9" w:themeFill="accent4" w:themeFillTint="3F"/>
        <w:tcBorders>
          <w:top w:val="single" w:color="ff8427" w:themeColor="accent4" w:sz="8" w:space="0"/>
          <w:left w:val="single" w:color="ff8427" w:themeColor="accent4" w:sz="8" w:space="0"/>
          <w:bottom w:val="single" w:color="ff8427" w:themeColor="accent4" w:sz="8" w:space="0"/>
          <w:right w:val="single" w:color="ff8427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f8427" w:themeColor="accent4" w:sz="8" w:space="0"/>
          <w:left w:val="single" w:color="ff8427" w:themeColor="accent4" w:sz="8" w:space="0"/>
          <w:bottom w:val="single" w:color="ff8427" w:themeColor="accent4" w:sz="8" w:space="0"/>
          <w:right w:val="single" w:color="ff8427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8427" w:themeColor="accent4" w:sz="8" w:space="0"/>
          <w:left w:val="single" w:color="ff8427" w:themeColor="accent4" w:sz="8" w:space="0"/>
          <w:bottom w:val="single" w:color="ff8427" w:themeColor="accent4" w:sz="18" w:space="0"/>
          <w:right w:val="single" w:color="ff8427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f8427" w:themeColor="accent4" w:sz="8" w:space="0"/>
          <w:left w:val="single" w:color="ff8427" w:themeColor="accent4" w:sz="8" w:space="0"/>
          <w:bottom w:val="single" w:color="ff8427" w:themeColor="accent4" w:sz="8" w:space="0"/>
          <w:right w:val="single" w:color="ff8427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f8427" w:themeColor="accent4" w:sz="6" w:space="0"/>
          <w:left w:val="single" w:color="ff8427" w:themeColor="accent4" w:sz="8" w:space="0"/>
          <w:bottom w:val="single" w:color="ff8427" w:themeColor="accent4" w:sz="8" w:space="0"/>
          <w:right w:val="single" w:color="ff8427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ght Grid Accent 5"/>
    <w:basedOn w:val="967"/>
    <w:uiPriority w:val="62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cc9900" w:themeColor="accent5" w:sz="8" w:space="0"/>
        <w:left w:val="single" w:color="cc9900" w:themeColor="accent5" w:sz="8" w:space="0"/>
        <w:bottom w:val="single" w:color="cc9900" w:themeColor="accent5" w:sz="8" w:space="0"/>
        <w:right w:val="single" w:color="cc9900" w:themeColor="accent5" w:sz="8" w:space="0"/>
        <w:insideH w:val="single" w:color="cc9900" w:themeColor="accent5" w:sz="8" w:space="0"/>
        <w:insideV w:val="single" w:color="cc9900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>
          <w:top w:val="single" w:color="cc9900" w:themeColor="accent5" w:sz="8" w:space="0"/>
          <w:left w:val="single" w:color="cc9900" w:themeColor="accent5" w:sz="8" w:space="0"/>
          <w:bottom w:val="single" w:color="cc9900" w:themeColor="accent5" w:sz="8" w:space="0"/>
          <w:right w:val="single" w:color="cc9900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cb3" w:themeFill="accent5" w:themeFillTint="3F"/>
        <w:tcBorders>
          <w:top w:val="single" w:color="cc9900" w:themeColor="accent5" w:sz="8" w:space="0"/>
          <w:left w:val="single" w:color="cc9900" w:themeColor="accent5" w:sz="8" w:space="0"/>
          <w:bottom w:val="single" w:color="cc9900" w:themeColor="accent5" w:sz="8" w:space="0"/>
          <w:right w:val="single" w:color="cc9900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c9900" w:themeColor="accent5" w:sz="8" w:space="0"/>
          <w:left w:val="single" w:color="cc9900" w:themeColor="accent5" w:sz="8" w:space="0"/>
          <w:bottom w:val="single" w:color="cc9900" w:themeColor="accent5" w:sz="8" w:space="0"/>
          <w:right w:val="single" w:color="cc9900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c9900" w:themeColor="accent5" w:sz="8" w:space="0"/>
          <w:left w:val="single" w:color="cc9900" w:themeColor="accent5" w:sz="8" w:space="0"/>
          <w:bottom w:val="single" w:color="cc9900" w:themeColor="accent5" w:sz="18" w:space="0"/>
          <w:right w:val="single" w:color="cc9900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c9900" w:themeColor="accent5" w:sz="8" w:space="0"/>
          <w:left w:val="single" w:color="cc9900" w:themeColor="accent5" w:sz="8" w:space="0"/>
          <w:bottom w:val="single" w:color="cc9900" w:themeColor="accent5" w:sz="8" w:space="0"/>
          <w:right w:val="single" w:color="cc9900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c9900" w:themeColor="accent5" w:sz="6" w:space="0"/>
          <w:left w:val="single" w:color="cc9900" w:themeColor="accent5" w:sz="8" w:space="0"/>
          <w:bottom w:val="single" w:color="cc9900" w:themeColor="accent5" w:sz="8" w:space="0"/>
          <w:right w:val="single" w:color="cc9900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ght Grid Accent 6"/>
    <w:basedOn w:val="967"/>
    <w:uiPriority w:val="62"/>
    <w:semiHidden/>
    <w:unhideWhenUsed/>
    <w:pPr>
      <w:pBdr/>
      <w:spacing w:line="240" w:lineRule="auto"/>
      <w:ind/>
    </w:pPr>
    <w:tblPr>
      <w:tblStyleRowBandSize w:val="1"/>
      <w:tblStyleColBandSize w:val="1"/>
      <w:tblBorders>
        <w:top w:val="single" w:color="b22600" w:themeColor="accent6" w:sz="8" w:space="0"/>
        <w:left w:val="single" w:color="b22600" w:themeColor="accent6" w:sz="8" w:space="0"/>
        <w:bottom w:val="single" w:color="b22600" w:themeColor="accent6" w:sz="8" w:space="0"/>
        <w:right w:val="single" w:color="b22600" w:themeColor="accent6" w:sz="8" w:space="0"/>
        <w:insideH w:val="single" w:color="b22600" w:themeColor="accent6" w:sz="8" w:space="0"/>
        <w:insideV w:val="single" w:color="b22600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>
          <w:top w:val="single" w:color="b22600" w:themeColor="accent6" w:sz="8" w:space="0"/>
          <w:left w:val="single" w:color="b22600" w:themeColor="accent6" w:sz="8" w:space="0"/>
          <w:bottom w:val="single" w:color="b22600" w:themeColor="accent6" w:sz="8" w:space="0"/>
          <w:right w:val="single" w:color="b22600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beac" w:themeFill="accent6" w:themeFillTint="3F"/>
        <w:tcBorders>
          <w:top w:val="single" w:color="b22600" w:themeColor="accent6" w:sz="8" w:space="0"/>
          <w:left w:val="single" w:color="b22600" w:themeColor="accent6" w:sz="8" w:space="0"/>
          <w:bottom w:val="single" w:color="b22600" w:themeColor="accent6" w:sz="8" w:space="0"/>
          <w:right w:val="single" w:color="b22600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b22600" w:themeColor="accent6" w:sz="8" w:space="0"/>
          <w:left w:val="single" w:color="b22600" w:themeColor="accent6" w:sz="8" w:space="0"/>
          <w:bottom w:val="single" w:color="b22600" w:themeColor="accent6" w:sz="8" w:space="0"/>
          <w:right w:val="single" w:color="b22600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22600" w:themeColor="accent6" w:sz="8" w:space="0"/>
          <w:left w:val="single" w:color="b22600" w:themeColor="accent6" w:sz="8" w:space="0"/>
          <w:bottom w:val="single" w:color="b22600" w:themeColor="accent6" w:sz="18" w:space="0"/>
          <w:right w:val="single" w:color="b22600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b22600" w:themeColor="accent6" w:sz="8" w:space="0"/>
          <w:left w:val="single" w:color="b22600" w:themeColor="accent6" w:sz="8" w:space="0"/>
          <w:bottom w:val="single" w:color="b22600" w:themeColor="accent6" w:sz="8" w:space="0"/>
          <w:right w:val="single" w:color="b22600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22600" w:themeColor="accent6" w:sz="6" w:space="0"/>
          <w:left w:val="single" w:color="b22600" w:themeColor="accent6" w:sz="8" w:space="0"/>
          <w:bottom w:val="single" w:color="b22600" w:themeColor="accent6" w:sz="8" w:space="0"/>
          <w:right w:val="single" w:color="b22600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Dark List"/>
    <w:basedOn w:val="967"/>
    <w:uiPriority w:val="70"/>
    <w:semiHidden/>
    <w:unhideWhenUsed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Dark List Accent 1"/>
    <w:basedOn w:val="967"/>
    <w:uiPriority w:val="70"/>
    <w:semiHidden/>
    <w:unhideWhenUsed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e84c22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43412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43412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b43412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b43412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77230c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Dark List Accent 2"/>
    <w:basedOn w:val="967"/>
    <w:uiPriority w:val="70"/>
    <w:semiHidden/>
    <w:unhideWhenUsed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fbd47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49b00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49b00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49b00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49b00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a26700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Dark List Accent 3"/>
    <w:basedOn w:val="967"/>
    <w:uiPriority w:val="70"/>
    <w:semiHidden/>
    <w:unhideWhenUsed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b64926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8361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8361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88361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88361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5a2413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Dark List Accent 4"/>
    <w:basedOn w:val="967"/>
    <w:uiPriority w:val="70"/>
    <w:semiHidden/>
    <w:unhideWhenUsed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f8427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c5e00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c5e00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dc5e00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dc5e00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23e00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Dark List Accent 5"/>
    <w:basedOn w:val="967"/>
    <w:uiPriority w:val="70"/>
    <w:semiHidden/>
    <w:unhideWhenUsed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c9900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87200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87200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87200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87200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54b00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Dark List Accent 6"/>
    <w:basedOn w:val="967"/>
    <w:uiPriority w:val="70"/>
    <w:semiHidden/>
    <w:unhideWhenUsed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b22600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51c00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51c00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851c00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851c00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581200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1 Light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st Table 1 Light Accent 1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1937a" w:themeColor="accent1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1937a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st Table 1 Light Accent 2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d790" w:themeColor="accent2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d790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 Accent 3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e18a6f" w:themeColor="accent3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18a6f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Accent 4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b47d" w:themeColor="accent4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b47d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Accent 5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d047" w:themeColor="accent5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d047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Accent 6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6137" w:themeColor="accent6" w:themeTint="99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6137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2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2 Accent 1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1937a" w:themeColor="accent1" w:themeTint="99" w:sz="4" w:space="0"/>
        <w:bottom w:val="single" w:color="f1937a" w:themeColor="accent1" w:themeTint="99" w:sz="4" w:space="0"/>
        <w:insideH w:val="single" w:color="f1937a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2 Accent 2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fd790" w:themeColor="accent2" w:themeTint="99" w:sz="4" w:space="0"/>
        <w:bottom w:val="single" w:color="ffd790" w:themeColor="accent2" w:themeTint="99" w:sz="4" w:space="0"/>
        <w:insideH w:val="single" w:color="ffd790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 Accent 3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e18a6f" w:themeColor="accent3" w:themeTint="99" w:sz="4" w:space="0"/>
        <w:bottom w:val="single" w:color="e18a6f" w:themeColor="accent3" w:themeTint="99" w:sz="4" w:space="0"/>
        <w:insideH w:val="single" w:color="e18a6f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Accent 4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fb47d" w:themeColor="accent4" w:themeTint="99" w:sz="4" w:space="0"/>
        <w:bottom w:val="single" w:color="ffb47d" w:themeColor="accent4" w:themeTint="99" w:sz="4" w:space="0"/>
        <w:insideH w:val="single" w:color="ffb47d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Accent 5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fd047" w:themeColor="accent5" w:themeTint="99" w:sz="4" w:space="0"/>
        <w:bottom w:val="single" w:color="ffd047" w:themeColor="accent5" w:themeTint="99" w:sz="4" w:space="0"/>
        <w:insideH w:val="single" w:color="ffd04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Accent 6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f6137" w:themeColor="accent6" w:themeTint="99" w:sz="4" w:space="0"/>
        <w:bottom w:val="single" w:color="ff6137" w:themeColor="accent6" w:themeTint="99" w:sz="4" w:space="0"/>
        <w:insideH w:val="single" w:color="ff6137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3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3 Accent 1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e84c22" w:themeColor="accent1" w:sz="4" w:space="0"/>
        <w:left w:val="single" w:color="e84c22" w:themeColor="accent1" w:sz="4" w:space="0"/>
        <w:bottom w:val="single" w:color="e84c22" w:themeColor="accent1" w:sz="4" w:space="0"/>
        <w:right w:val="single" w:color="e84c22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e84c22" w:themeColor="accent1" w:sz="4" w:space="0"/>
          <w:bottom w:val="single" w:color="e84c22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e84c22" w:themeColor="accent1" w:sz="4" w:space="0"/>
          <w:right w:val="single" w:color="e84c2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e84c2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e84c22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e84c22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3 Accent 2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ffbd47" w:themeColor="accent2" w:sz="4" w:space="0"/>
        <w:left w:val="single" w:color="ffbd47" w:themeColor="accent2" w:sz="4" w:space="0"/>
        <w:bottom w:val="single" w:color="ffbd47" w:themeColor="accent2" w:sz="4" w:space="0"/>
        <w:right w:val="single" w:color="ffbd47" w:themeColor="accent2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bd47" w:themeColor="accent2" w:sz="4" w:space="0"/>
          <w:bottom w:val="single" w:color="ffbd47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bd47" w:themeColor="accent2" w:sz="4" w:space="0"/>
          <w:right w:val="single" w:color="ffbd47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bd47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bd47" w:themeColor="accent2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bd47" w:themeColor="accent2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 Accent 3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b64926" w:themeColor="accent3" w:sz="4" w:space="0"/>
        <w:left w:val="single" w:color="b64926" w:themeColor="accent3" w:sz="4" w:space="0"/>
        <w:bottom w:val="single" w:color="b64926" w:themeColor="accent3" w:sz="4" w:space="0"/>
        <w:right w:val="single" w:color="b64926" w:themeColor="accent3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b64926" w:themeColor="accent3" w:sz="4" w:space="0"/>
          <w:bottom w:val="single" w:color="b64926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b64926" w:themeColor="accent3" w:sz="4" w:space="0"/>
          <w:right w:val="single" w:color="b64926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b64926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b64926" w:themeColor="accent3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b64926" w:themeColor="accent3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Accent 4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ff8427" w:themeColor="accent4" w:sz="4" w:space="0"/>
        <w:left w:val="single" w:color="ff8427" w:themeColor="accent4" w:sz="4" w:space="0"/>
        <w:bottom w:val="single" w:color="ff8427" w:themeColor="accent4" w:sz="4" w:space="0"/>
        <w:right w:val="single" w:color="ff8427" w:themeColor="accent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8427" w:themeColor="accent4" w:sz="4" w:space="0"/>
          <w:bottom w:val="single" w:color="ff8427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8427" w:themeColor="accent4" w:sz="4" w:space="0"/>
          <w:right w:val="single" w:color="ff8427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8427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8427" w:themeColor="accent4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8427" w:themeColor="accent4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Accent 5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cc9900" w:themeColor="accent5" w:sz="4" w:space="0"/>
        <w:left w:val="single" w:color="cc9900" w:themeColor="accent5" w:sz="4" w:space="0"/>
        <w:bottom w:val="single" w:color="cc9900" w:themeColor="accent5" w:sz="4" w:space="0"/>
        <w:right w:val="single" w:color="cc9900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c9900" w:themeColor="accent5" w:sz="4" w:space="0"/>
          <w:bottom w:val="single" w:color="cc99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cc9900" w:themeColor="accent5" w:sz="4" w:space="0"/>
          <w:right w:val="single" w:color="cc99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c99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cc9900" w:themeColor="accent5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cc9900" w:themeColor="accent5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Accent 6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b22600" w:themeColor="accent6" w:sz="4" w:space="0"/>
        <w:left w:val="single" w:color="b22600" w:themeColor="accent6" w:sz="4" w:space="0"/>
        <w:bottom w:val="single" w:color="b22600" w:themeColor="accent6" w:sz="4" w:space="0"/>
        <w:right w:val="single" w:color="b22600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b22600" w:themeColor="accent6" w:sz="4" w:space="0"/>
          <w:bottom w:val="single" w:color="b226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b22600" w:themeColor="accent6" w:sz="4" w:space="0"/>
          <w:right w:val="single" w:color="b226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b226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b22600" w:themeColor="accent6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b22600" w:themeColor="accent6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4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4 Accent 1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1937a" w:themeColor="accent1" w:themeTint="99" w:sz="4" w:space="0"/>
        <w:left w:val="single" w:color="f1937a" w:themeColor="accent1" w:themeTint="99" w:sz="4" w:space="0"/>
        <w:bottom w:val="single" w:color="f1937a" w:themeColor="accent1" w:themeTint="99" w:sz="4" w:space="0"/>
        <w:right w:val="single" w:color="f1937a" w:themeColor="accent1" w:themeTint="99" w:sz="4" w:space="0"/>
        <w:insideH w:val="single" w:color="f1937a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single" w:color="e84c22" w:themeColor="accent1" w:sz="4" w:space="0"/>
          <w:left w:val="single" w:color="e84c22" w:themeColor="accent1" w:sz="4" w:space="0"/>
          <w:bottom w:val="single" w:color="e84c22" w:themeColor="accent1" w:sz="4" w:space="0"/>
          <w:right w:val="single" w:color="e84c2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1937a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4 Accent 2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fd790" w:themeColor="accent2" w:themeTint="99" w:sz="4" w:space="0"/>
        <w:left w:val="single" w:color="ffd790" w:themeColor="accent2" w:themeTint="99" w:sz="4" w:space="0"/>
        <w:bottom w:val="single" w:color="ffd790" w:themeColor="accent2" w:themeTint="99" w:sz="4" w:space="0"/>
        <w:right w:val="single" w:color="ffd790" w:themeColor="accent2" w:themeTint="99" w:sz="4" w:space="0"/>
        <w:insideH w:val="single" w:color="ffd790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single" w:color="ffbd47" w:themeColor="accent2" w:sz="4" w:space="0"/>
          <w:left w:val="single" w:color="ffbd47" w:themeColor="accent2" w:sz="4" w:space="0"/>
          <w:bottom w:val="single" w:color="ffbd47" w:themeColor="accent2" w:sz="4" w:space="0"/>
          <w:right w:val="single" w:color="ffbd47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d790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 Accent 3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e18a6f" w:themeColor="accent3" w:themeTint="99" w:sz="4" w:space="0"/>
        <w:left w:val="single" w:color="e18a6f" w:themeColor="accent3" w:themeTint="99" w:sz="4" w:space="0"/>
        <w:bottom w:val="single" w:color="e18a6f" w:themeColor="accent3" w:themeTint="99" w:sz="4" w:space="0"/>
        <w:right w:val="single" w:color="e18a6f" w:themeColor="accent3" w:themeTint="99" w:sz="4" w:space="0"/>
        <w:insideH w:val="single" w:color="e18a6f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single" w:color="b64926" w:themeColor="accent3" w:sz="4" w:space="0"/>
          <w:left w:val="single" w:color="b64926" w:themeColor="accent3" w:sz="4" w:space="0"/>
          <w:bottom w:val="single" w:color="b64926" w:themeColor="accent3" w:sz="4" w:space="0"/>
          <w:right w:val="single" w:color="b64926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18a6f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Accent 4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fb47d" w:themeColor="accent4" w:themeTint="99" w:sz="4" w:space="0"/>
        <w:left w:val="single" w:color="ffb47d" w:themeColor="accent4" w:themeTint="99" w:sz="4" w:space="0"/>
        <w:bottom w:val="single" w:color="ffb47d" w:themeColor="accent4" w:themeTint="99" w:sz="4" w:space="0"/>
        <w:right w:val="single" w:color="ffb47d" w:themeColor="accent4" w:themeTint="99" w:sz="4" w:space="0"/>
        <w:insideH w:val="single" w:color="ffb47d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single" w:color="ff8427" w:themeColor="accent4" w:sz="4" w:space="0"/>
          <w:left w:val="single" w:color="ff8427" w:themeColor="accent4" w:sz="4" w:space="0"/>
          <w:bottom w:val="single" w:color="ff8427" w:themeColor="accent4" w:sz="4" w:space="0"/>
          <w:right w:val="single" w:color="ff8427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b47d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Accent 5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fd047" w:themeColor="accent5" w:themeTint="99" w:sz="4" w:space="0"/>
        <w:left w:val="single" w:color="ffd047" w:themeColor="accent5" w:themeTint="99" w:sz="4" w:space="0"/>
        <w:bottom w:val="single" w:color="ffd047" w:themeColor="accent5" w:themeTint="99" w:sz="4" w:space="0"/>
        <w:right w:val="single" w:color="ffd047" w:themeColor="accent5" w:themeTint="99" w:sz="4" w:space="0"/>
        <w:insideH w:val="single" w:color="ffd04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single" w:color="cc9900" w:themeColor="accent5" w:sz="4" w:space="0"/>
          <w:left w:val="single" w:color="cc9900" w:themeColor="accent5" w:sz="4" w:space="0"/>
          <w:bottom w:val="single" w:color="cc9900" w:themeColor="accent5" w:sz="4" w:space="0"/>
          <w:right w:val="single" w:color="cc9900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d047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Accent 6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f6137" w:themeColor="accent6" w:themeTint="99" w:sz="4" w:space="0"/>
        <w:left w:val="single" w:color="ff6137" w:themeColor="accent6" w:themeTint="99" w:sz="4" w:space="0"/>
        <w:bottom w:val="single" w:color="ff6137" w:themeColor="accent6" w:themeTint="99" w:sz="4" w:space="0"/>
        <w:right w:val="single" w:color="ff6137" w:themeColor="accent6" w:themeTint="99" w:sz="4" w:space="0"/>
        <w:insideH w:val="single" w:color="ff6137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single" w:color="b22600" w:themeColor="accent6" w:sz="4" w:space="0"/>
          <w:left w:val="single" w:color="b22600" w:themeColor="accent6" w:sz="4" w:space="0"/>
          <w:bottom w:val="single" w:color="b22600" w:themeColor="accent6" w:sz="4" w:space="0"/>
          <w:right w:val="single" w:color="b22600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6137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5 Dark"/>
    <w:basedOn w:val="967"/>
    <w:uiPriority w:val="50"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5 Dark Accent 1"/>
    <w:basedOn w:val="967"/>
    <w:uiPriority w:val="50"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e84c22" w:themeColor="accent1" w:sz="24" w:space="0"/>
        <w:left w:val="single" w:color="e84c22" w:themeColor="accent1" w:sz="24" w:space="0"/>
        <w:bottom w:val="single" w:color="e84c22" w:themeColor="accent1" w:sz="24" w:space="0"/>
        <w:right w:val="single" w:color="e84c22" w:themeColor="accent1" w:sz="24" w:space="0"/>
      </w:tblBorders>
    </w:tblPr>
    <w:tcPr>
      <w:shd w:val="clear" w:color="auto" w:fill="e84c22" w:themeFill="accent1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5 Dark Accent 2"/>
    <w:basedOn w:val="967"/>
    <w:uiPriority w:val="50"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ffbd47" w:themeColor="accent2" w:sz="24" w:space="0"/>
        <w:left w:val="single" w:color="ffbd47" w:themeColor="accent2" w:sz="24" w:space="0"/>
        <w:bottom w:val="single" w:color="ffbd47" w:themeColor="accent2" w:sz="24" w:space="0"/>
        <w:right w:val="single" w:color="ffbd47" w:themeColor="accent2" w:sz="24" w:space="0"/>
      </w:tblBorders>
    </w:tblPr>
    <w:tcPr>
      <w:shd w:val="clear" w:color="auto" w:fill="ffbd47" w:themeFill="accent2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 Accent 3"/>
    <w:basedOn w:val="967"/>
    <w:uiPriority w:val="50"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b64926" w:themeColor="accent3" w:sz="24" w:space="0"/>
        <w:left w:val="single" w:color="b64926" w:themeColor="accent3" w:sz="24" w:space="0"/>
        <w:bottom w:val="single" w:color="b64926" w:themeColor="accent3" w:sz="24" w:space="0"/>
        <w:right w:val="single" w:color="b64926" w:themeColor="accent3" w:sz="24" w:space="0"/>
      </w:tblBorders>
    </w:tblPr>
    <w:tcPr>
      <w:shd w:val="clear" w:color="auto" w:fill="b64926" w:themeFill="accent3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Accent 4"/>
    <w:basedOn w:val="967"/>
    <w:uiPriority w:val="50"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ff8427" w:themeColor="accent4" w:sz="24" w:space="0"/>
        <w:left w:val="single" w:color="ff8427" w:themeColor="accent4" w:sz="24" w:space="0"/>
        <w:bottom w:val="single" w:color="ff8427" w:themeColor="accent4" w:sz="24" w:space="0"/>
        <w:right w:val="single" w:color="ff8427" w:themeColor="accent4" w:sz="24" w:space="0"/>
      </w:tblBorders>
    </w:tblPr>
    <w:tcPr>
      <w:shd w:val="clear" w:color="auto" w:fill="ff8427" w:themeFill="accent4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Accent 5"/>
    <w:basedOn w:val="967"/>
    <w:uiPriority w:val="50"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cc9900" w:themeColor="accent5" w:sz="24" w:space="0"/>
        <w:left w:val="single" w:color="cc9900" w:themeColor="accent5" w:sz="24" w:space="0"/>
        <w:bottom w:val="single" w:color="cc9900" w:themeColor="accent5" w:sz="24" w:space="0"/>
        <w:right w:val="single" w:color="cc9900" w:themeColor="accent5" w:sz="24" w:space="0"/>
      </w:tblBorders>
    </w:tblPr>
    <w:tcPr>
      <w:shd w:val="clear" w:color="auto" w:fill="cc9900" w:themeFill="accent5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Accent 6"/>
    <w:basedOn w:val="967"/>
    <w:uiPriority w:val="50"/>
    <w:pPr>
      <w:pBdr/>
      <w:spacing w:line="240" w:lineRule="auto"/>
      <w:ind/>
    </w:pPr>
    <w:rPr>
      <w:color w:val="ffffff" w:themeColor="background1"/>
    </w:rPr>
    <w:tblPr>
      <w:tblStyleRowBandSize w:val="1"/>
      <w:tblStyleColBandSize w:val="1"/>
      <w:tblBorders>
        <w:top w:val="single" w:color="b22600" w:themeColor="accent6" w:sz="24" w:space="0"/>
        <w:left w:val="single" w:color="b22600" w:themeColor="accent6" w:sz="24" w:space="0"/>
        <w:bottom w:val="single" w:color="b22600" w:themeColor="accent6" w:sz="24" w:space="0"/>
        <w:right w:val="single" w:color="b22600" w:themeColor="accent6" w:sz="24" w:space="0"/>
      </w:tblBorders>
    </w:tblPr>
    <w:tcPr>
      <w:shd w:val="clear" w:color="auto" w:fill="b22600" w:themeFill="accent6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ffffff" w:themeColor="background1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6 Colorful"/>
    <w:basedOn w:val="967"/>
    <w:uiPriority w:val="51"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6 Colorful Accent 1"/>
    <w:basedOn w:val="967"/>
    <w:uiPriority w:val="51"/>
    <w:pPr>
      <w:pBdr/>
      <w:spacing w:line="240" w:lineRule="auto"/>
      <w:ind/>
    </w:pPr>
    <w:rPr>
      <w:color w:val="b43412" w:themeColor="accent1" w:themeShade="BF"/>
    </w:rPr>
    <w:tblPr>
      <w:tblStyleRowBandSize w:val="1"/>
      <w:tblStyleColBandSize w:val="1"/>
      <w:tblBorders>
        <w:top w:val="single" w:color="e84c22" w:themeColor="accent1" w:sz="4" w:space="0"/>
        <w:bottom w:val="single" w:color="e84c22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e84c2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84c2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6 Colorful Accent 2"/>
    <w:basedOn w:val="967"/>
    <w:uiPriority w:val="51"/>
    <w:pPr>
      <w:pBdr/>
      <w:spacing w:line="240" w:lineRule="auto"/>
      <w:ind/>
    </w:pPr>
    <w:rPr>
      <w:color w:val="f49b00" w:themeColor="accent2" w:themeShade="BF"/>
    </w:rPr>
    <w:tblPr>
      <w:tblStyleRowBandSize w:val="1"/>
      <w:tblStyleColBandSize w:val="1"/>
      <w:tblBorders>
        <w:top w:val="single" w:color="ffbd47" w:themeColor="accent2" w:sz="4" w:space="0"/>
        <w:bottom w:val="single" w:color="ffbd47" w:themeColor="accent2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bd47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bd47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 Accent 3"/>
    <w:basedOn w:val="967"/>
    <w:uiPriority w:val="51"/>
    <w:pPr>
      <w:pBdr/>
      <w:spacing w:line="240" w:lineRule="auto"/>
      <w:ind/>
    </w:pPr>
    <w:rPr>
      <w:color w:val="88361c" w:themeColor="accent3" w:themeShade="BF"/>
    </w:rPr>
    <w:tblPr>
      <w:tblStyleRowBandSize w:val="1"/>
      <w:tblStyleColBandSize w:val="1"/>
      <w:tblBorders>
        <w:top w:val="single" w:color="b64926" w:themeColor="accent3" w:sz="4" w:space="0"/>
        <w:bottom w:val="single" w:color="b64926" w:themeColor="accent3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b64926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64926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Accent 4"/>
    <w:basedOn w:val="967"/>
    <w:uiPriority w:val="51"/>
    <w:pPr>
      <w:pBdr/>
      <w:spacing w:line="240" w:lineRule="auto"/>
      <w:ind/>
    </w:pPr>
    <w:rPr>
      <w:color w:val="dc5e00" w:themeColor="accent4" w:themeShade="BF"/>
    </w:rPr>
    <w:tblPr>
      <w:tblStyleRowBandSize w:val="1"/>
      <w:tblStyleColBandSize w:val="1"/>
      <w:tblBorders>
        <w:top w:val="single" w:color="ff8427" w:themeColor="accent4" w:sz="4" w:space="0"/>
        <w:bottom w:val="single" w:color="ff8427" w:themeColor="accent4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8427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8427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Accent 5"/>
    <w:basedOn w:val="967"/>
    <w:uiPriority w:val="51"/>
    <w:pPr>
      <w:pBdr/>
      <w:spacing w:line="240" w:lineRule="auto"/>
      <w:ind/>
    </w:pPr>
    <w:rPr>
      <w:color w:val="987200" w:themeColor="accent5" w:themeShade="BF"/>
    </w:rPr>
    <w:tblPr>
      <w:tblStyleRowBandSize w:val="1"/>
      <w:tblStyleColBandSize w:val="1"/>
      <w:tblBorders>
        <w:top w:val="single" w:color="cc9900" w:themeColor="accent5" w:sz="4" w:space="0"/>
        <w:bottom w:val="single" w:color="cc9900" w:themeColor="accent5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cc9900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c99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Accent 6"/>
    <w:basedOn w:val="967"/>
    <w:uiPriority w:val="51"/>
    <w:pPr>
      <w:pBdr/>
      <w:spacing w:line="240" w:lineRule="auto"/>
      <w:ind/>
    </w:pPr>
    <w:rPr>
      <w:color w:val="851c00" w:themeColor="accent6" w:themeShade="BF"/>
    </w:rPr>
    <w:tblPr>
      <w:tblStyleRowBandSize w:val="1"/>
      <w:tblStyleColBandSize w:val="1"/>
      <w:tblBorders>
        <w:top w:val="single" w:color="b22600" w:themeColor="accent6" w:sz="4" w:space="0"/>
        <w:bottom w:val="single" w:color="b22600" w:themeColor="accent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b22600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226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7 Colorful"/>
    <w:basedOn w:val="967"/>
    <w:uiPriority w:val="52"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000000" w:themeColor="text1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000000" w:themeColor="text1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000000" w:themeColor="text1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7 Colorful Accent 1"/>
    <w:basedOn w:val="967"/>
    <w:uiPriority w:val="52"/>
    <w:pPr>
      <w:pBdr/>
      <w:spacing w:line="240" w:lineRule="auto"/>
      <w:ind/>
    </w:pPr>
    <w:rPr>
      <w:color w:val="b43412" w:themeColor="accent1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e84c22" w:themeColor="accent1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e84c22" w:themeColor="accent1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e84c22" w:themeColor="accent1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e84c2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7 Colorful Accent 2"/>
    <w:basedOn w:val="967"/>
    <w:uiPriority w:val="52"/>
    <w:pPr>
      <w:pBdr/>
      <w:spacing w:line="240" w:lineRule="auto"/>
      <w:ind/>
    </w:pPr>
    <w:rPr>
      <w:color w:val="f49b00" w:themeColor="accent2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ffbd47" w:themeColor="accent2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ffbd47" w:themeColor="accent2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ffbd47" w:themeColor="accent2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bd47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 Accent 3"/>
    <w:basedOn w:val="967"/>
    <w:uiPriority w:val="52"/>
    <w:pPr>
      <w:pBdr/>
      <w:spacing w:line="240" w:lineRule="auto"/>
      <w:ind/>
    </w:pPr>
    <w:rPr>
      <w:color w:val="88361c" w:themeColor="accent3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b64926" w:themeColor="accent3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b64926" w:themeColor="accent3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b64926" w:themeColor="accent3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b64926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Accent 4"/>
    <w:basedOn w:val="967"/>
    <w:uiPriority w:val="52"/>
    <w:pPr>
      <w:pBdr/>
      <w:spacing w:line="240" w:lineRule="auto"/>
      <w:ind/>
    </w:pPr>
    <w:rPr>
      <w:color w:val="dc5e00" w:themeColor="accent4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ff8427" w:themeColor="accent4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ff8427" w:themeColor="accent4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ff8427" w:themeColor="accent4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8427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Accent 5"/>
    <w:basedOn w:val="967"/>
    <w:uiPriority w:val="52"/>
    <w:pPr>
      <w:pBdr/>
      <w:spacing w:line="240" w:lineRule="auto"/>
      <w:ind/>
    </w:pPr>
    <w:rPr>
      <w:color w:val="987200" w:themeColor="accent5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cc9900" w:themeColor="accent5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cc9900" w:themeColor="accent5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cc9900" w:themeColor="accent5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c99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Accent 6"/>
    <w:basedOn w:val="967"/>
    <w:uiPriority w:val="52"/>
    <w:pPr>
      <w:pBdr/>
      <w:spacing w:line="240" w:lineRule="auto"/>
      <w:ind/>
    </w:pPr>
    <w:rPr>
      <w:color w:val="851c00" w:themeColor="accent6" w:themeShade="BF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b22600" w:themeColor="accent6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b22600" w:themeColor="accent6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b22600" w:themeColor="accent6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b226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74">
    <w:name w:val="E-mail Signature"/>
    <w:basedOn w:val="956"/>
    <w:link w:val="1275"/>
    <w:uiPriority w:val="99"/>
    <w:semiHidden/>
    <w:unhideWhenUsed/>
    <w:pPr>
      <w:pBdr/>
      <w:spacing w:line="240" w:lineRule="auto"/>
      <w:ind/>
    </w:pPr>
  </w:style>
  <w:style w:type="character" w:styleId="1275" w:customStyle="1">
    <w:name w:val="E-Mail-Signatur Zchn"/>
    <w:basedOn w:val="966"/>
    <w:link w:val="1274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paragraph" w:styleId="1276">
    <w:name w:val="Salutation"/>
    <w:basedOn w:val="956"/>
    <w:next w:val="956"/>
    <w:link w:val="1277"/>
    <w:uiPriority w:val="99"/>
    <w:semiHidden/>
    <w:unhideWhenUsed/>
    <w:pPr>
      <w:pBdr/>
      <w:spacing/>
      <w:ind/>
    </w:pPr>
  </w:style>
  <w:style w:type="character" w:styleId="1277" w:customStyle="1">
    <w:name w:val="Anrede Zchn"/>
    <w:basedOn w:val="966"/>
    <w:link w:val="1276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table" w:styleId="1278">
    <w:name w:val="Table Columns 1"/>
    <w:basedOn w:val="967"/>
    <w:uiPriority w:val="99"/>
    <w:semiHidden/>
    <w:unhideWhenUsed/>
    <w:pPr>
      <w:pBdr/>
      <w:spacing/>
      <w:ind/>
    </w:pPr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25" w:color="00000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25" w:color="ffff00" w:fill="ffffff"/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Table Columns 2"/>
    <w:basedOn w:val="967"/>
    <w:uiPriority w:val="99"/>
    <w:semiHidden/>
    <w:unhideWhenUsed/>
    <w:pPr>
      <w:pBdr/>
      <w:spacing/>
      <w:ind/>
    </w:pPr>
    <w:rPr>
      <w:b/>
      <w:bCs/>
      <w:color w:val="auto"/>
    </w:rPr>
    <w:tblPr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30" w:color="00000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25" w:color="00ff00" w:fill="ffffff"/>
        <w:tcBorders/>
      </w:tcPr>
    </w:tblStylePr>
    <w:tblStylePr w:type="firstCol">
      <w:rPr>
        <w:b w:val="0"/>
        <w:bCs w:val="0"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Table Columns 3"/>
    <w:basedOn w:val="967"/>
    <w:uiPriority w:val="99"/>
    <w:semiHidden/>
    <w:unhideWhenUsed/>
    <w:pPr>
      <w:pBdr/>
      <w:spacing/>
      <w:ind/>
    </w:pPr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10" w:color="000000" w:fill="ffffff"/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top w:val="single" w:color="00008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Table Columns 4"/>
    <w:basedOn w:val="967"/>
    <w:uiPriority w:val="99"/>
    <w:semiHidden/>
    <w:unhideWhenUsed/>
    <w:pPr>
      <w:pBdr/>
      <w:spacing/>
      <w:ind/>
    </w:pPr>
    <w:rPr>
      <w:color w:val="auto"/>
    </w:rPr>
    <w:tblPr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pct50" w:color="00808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10" w:color="000000" w:fill="ffffff"/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Table Columns 5"/>
    <w:basedOn w:val="967"/>
    <w:uiPriority w:val="99"/>
    <w:semiHidden/>
    <w:unhideWhenUsed/>
    <w:pPr>
      <w:pBdr/>
      <w:spacing/>
      <w:ind/>
    </w:pPr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i/>
        <w:iCs/>
      </w:rPr>
      <w:pPr>
        <w:pBdr/>
        <w:spacing/>
        <w:ind/>
      </w:pPr>
      <w:tblPr>
        <w:tblBorders/>
      </w:tblPr>
      <w:tcPr>
        <w:tcBorders>
          <w:bottom w:val="single" w:color="80808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808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83">
    <w:name w:val="Signature"/>
    <w:basedOn w:val="956"/>
    <w:link w:val="1284"/>
    <w:uiPriority w:val="99"/>
    <w:semiHidden/>
    <w:unhideWhenUsed/>
    <w:pPr>
      <w:pBdr/>
      <w:spacing w:line="240" w:lineRule="auto"/>
      <w:ind w:left="4320"/>
    </w:pPr>
  </w:style>
  <w:style w:type="character" w:styleId="1284" w:customStyle="1">
    <w:name w:val="Unterschrift Zchn"/>
    <w:basedOn w:val="966"/>
    <w:link w:val="1283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table" w:styleId="1285">
    <w:name w:val="Table Simple 1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Table Simple 2"/>
    <w:basedOn w:val="967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left w:val="single" w:color="000000" w:sz="6" w:space="0"/>
        </w:tcBorders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>
          <w:left w:val="none" w:color="000000" w:sz="0" w:space="0"/>
        </w:tcBorders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Table Simple 3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Table Subtle 1"/>
    <w:basedOn w:val="967"/>
    <w:uiPriority w:val="99"/>
    <w:semiHidden/>
    <w:unhideWhenUsed/>
    <w:pPr>
      <w:pBdr/>
      <w:spacing/>
      <w:ind/>
    </w:pPr>
    <w:tblPr>
      <w:tblStyleRow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pct25" w:color="808000" w:fill="ffffff"/>
        <w:tcBorders>
          <w:bottom w:val="single" w:color="000000" w:sz="6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right w:val="single" w:color="000000" w:sz="12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top w:val="single" w:color="000000" w:sz="6" w:space="0"/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sz="12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pct25" w:color="800080" w:fill="ffffff"/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Table Subtle 2"/>
    <w:basedOn w:val="967"/>
    <w:uiPriority w:val="99"/>
    <w:semiHidden/>
    <w:unhideWhenUsed/>
    <w:pPr>
      <w:pBdr/>
      <w:spacing/>
      <w:ind/>
    </w:pPr>
    <w:tblPr>
      <w:tblBorders>
        <w:left w:val="single" w:color="000000" w:sz="6" w:space="0"/>
        <w:right w:val="single" w:color="000000" w:sz="6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pct25" w:color="008000" w:fill="ffffff"/>
        <w:tcBorders>
          <w:right w:val="single" w:color="000000" w:sz="12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pct25" w:color="808000" w:fill="ffffff"/>
        <w:tcBorders>
          <w:left w:val="single" w:color="000000" w:sz="12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0">
    <w:name w:val="index 1"/>
    <w:basedOn w:val="956"/>
    <w:next w:val="956"/>
    <w:uiPriority w:val="99"/>
    <w:semiHidden/>
    <w:unhideWhenUsed/>
    <w:pPr>
      <w:pBdr/>
      <w:spacing w:line="240" w:lineRule="auto"/>
      <w:ind w:hanging="240" w:left="240"/>
    </w:pPr>
  </w:style>
  <w:style w:type="paragraph" w:styleId="1291">
    <w:name w:val="index 2"/>
    <w:basedOn w:val="956"/>
    <w:next w:val="956"/>
    <w:uiPriority w:val="99"/>
    <w:semiHidden/>
    <w:unhideWhenUsed/>
    <w:pPr>
      <w:pBdr/>
      <w:spacing w:line="240" w:lineRule="auto"/>
      <w:ind w:hanging="240" w:left="480"/>
    </w:pPr>
  </w:style>
  <w:style w:type="paragraph" w:styleId="1292">
    <w:name w:val="index 3"/>
    <w:basedOn w:val="956"/>
    <w:next w:val="956"/>
    <w:uiPriority w:val="99"/>
    <w:semiHidden/>
    <w:unhideWhenUsed/>
    <w:pPr>
      <w:pBdr/>
      <w:spacing w:line="240" w:lineRule="auto"/>
      <w:ind w:hanging="240" w:left="720"/>
    </w:pPr>
  </w:style>
  <w:style w:type="paragraph" w:styleId="1293">
    <w:name w:val="index 4"/>
    <w:basedOn w:val="956"/>
    <w:next w:val="956"/>
    <w:uiPriority w:val="99"/>
    <w:semiHidden/>
    <w:unhideWhenUsed/>
    <w:pPr>
      <w:pBdr/>
      <w:spacing w:line="240" w:lineRule="auto"/>
      <w:ind w:hanging="240" w:left="960"/>
    </w:pPr>
  </w:style>
  <w:style w:type="paragraph" w:styleId="1294">
    <w:name w:val="index 5"/>
    <w:basedOn w:val="956"/>
    <w:next w:val="956"/>
    <w:uiPriority w:val="99"/>
    <w:semiHidden/>
    <w:unhideWhenUsed/>
    <w:pPr>
      <w:pBdr/>
      <w:spacing w:line="240" w:lineRule="auto"/>
      <w:ind w:hanging="240" w:left="1200"/>
    </w:pPr>
  </w:style>
  <w:style w:type="paragraph" w:styleId="1295">
    <w:name w:val="index 6"/>
    <w:basedOn w:val="956"/>
    <w:next w:val="956"/>
    <w:uiPriority w:val="99"/>
    <w:semiHidden/>
    <w:unhideWhenUsed/>
    <w:pPr>
      <w:pBdr/>
      <w:spacing w:line="240" w:lineRule="auto"/>
      <w:ind w:hanging="240" w:left="1440"/>
    </w:pPr>
  </w:style>
  <w:style w:type="paragraph" w:styleId="1296">
    <w:name w:val="index 7"/>
    <w:basedOn w:val="956"/>
    <w:next w:val="956"/>
    <w:uiPriority w:val="99"/>
    <w:semiHidden/>
    <w:unhideWhenUsed/>
    <w:pPr>
      <w:pBdr/>
      <w:spacing w:line="240" w:lineRule="auto"/>
      <w:ind w:hanging="240" w:left="1680"/>
    </w:pPr>
  </w:style>
  <w:style w:type="paragraph" w:styleId="1297">
    <w:name w:val="index 8"/>
    <w:basedOn w:val="956"/>
    <w:next w:val="956"/>
    <w:uiPriority w:val="99"/>
    <w:semiHidden/>
    <w:unhideWhenUsed/>
    <w:pPr>
      <w:pBdr/>
      <w:spacing w:line="240" w:lineRule="auto"/>
      <w:ind w:hanging="240" w:left="1920"/>
    </w:pPr>
  </w:style>
  <w:style w:type="paragraph" w:styleId="1298">
    <w:name w:val="index 9"/>
    <w:basedOn w:val="956"/>
    <w:next w:val="956"/>
    <w:uiPriority w:val="99"/>
    <w:semiHidden/>
    <w:unhideWhenUsed/>
    <w:pPr>
      <w:pBdr/>
      <w:spacing w:line="240" w:lineRule="auto"/>
      <w:ind w:hanging="240" w:left="2160"/>
    </w:pPr>
  </w:style>
  <w:style w:type="paragraph" w:styleId="1299">
    <w:name w:val="index heading"/>
    <w:basedOn w:val="956"/>
    <w:next w:val="1290"/>
    <w:uiPriority w:val="99"/>
    <w:semiHidden/>
    <w:unhideWhenUsed/>
    <w:pPr>
      <w:pBdr/>
      <w:spacing/>
      <w:ind/>
    </w:pPr>
    <w:rPr>
      <w:rFonts w:ascii="Franklin Gothic Demi" w:hAnsi="Franklin Gothic Demi" w:eastAsiaTheme="majorEastAsia" w:cstheme="majorBidi"/>
      <w:b/>
      <w:bCs/>
    </w:rPr>
  </w:style>
  <w:style w:type="paragraph" w:styleId="1300">
    <w:name w:val="Plain Text"/>
    <w:basedOn w:val="956"/>
    <w:link w:val="1301"/>
    <w:uiPriority w:val="99"/>
    <w:semiHidden/>
    <w:unhideWhenUsed/>
    <w:pPr>
      <w:pBdr/>
      <w:spacing w:line="240" w:lineRule="auto"/>
      <w:ind/>
    </w:pPr>
    <w:rPr>
      <w:rFonts w:ascii="Consolas" w:hAnsi="Consolas"/>
      <w:sz w:val="21"/>
      <w:szCs w:val="21"/>
    </w:rPr>
  </w:style>
  <w:style w:type="character" w:styleId="1301" w:customStyle="1">
    <w:name w:val="Nur Text Zchn"/>
    <w:basedOn w:val="966"/>
    <w:link w:val="1300"/>
    <w:uiPriority w:val="99"/>
    <w:semiHidden/>
    <w:pPr>
      <w:pBdr/>
      <w:spacing/>
      <w:ind/>
    </w:pPr>
    <w:rPr>
      <w:rFonts w:ascii="Consolas" w:hAnsi="Consolas" w:cs="Microsoft Sans Serif"/>
      <w:sz w:val="21"/>
      <w:szCs w:val="21"/>
    </w:rPr>
  </w:style>
  <w:style w:type="paragraph" w:styleId="1302">
    <w:name w:val="Closing"/>
    <w:basedOn w:val="956"/>
    <w:link w:val="1303"/>
    <w:uiPriority w:val="99"/>
    <w:semiHidden/>
    <w:unhideWhenUsed/>
    <w:pPr>
      <w:pBdr/>
      <w:spacing w:line="240" w:lineRule="auto"/>
      <w:ind w:left="4320"/>
    </w:pPr>
  </w:style>
  <w:style w:type="character" w:styleId="1303" w:customStyle="1">
    <w:name w:val="Grußformel Zchn"/>
    <w:basedOn w:val="966"/>
    <w:link w:val="1302"/>
    <w:uiPriority w:val="99"/>
    <w:semiHidden/>
    <w:pPr>
      <w:pBdr/>
      <w:spacing/>
      <w:ind/>
    </w:pPr>
    <w:rPr>
      <w:rFonts w:ascii="Microsoft Sans Serif" w:hAnsi="Microsoft Sans Serif" w:cs="Microsoft Sans Serif"/>
      <w:sz w:val="24"/>
    </w:rPr>
  </w:style>
  <w:style w:type="table" w:styleId="1304">
    <w:name w:val="Table Grid 1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 2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3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Table Grid 4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shd w:val="pct30" w:color="ffff00" w:fill="ffffff"/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Table Grid 5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Table Grid 6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000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color w:val="auto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Table Grid 7"/>
    <w:basedOn w:val="967"/>
    <w:uiPriority w:val="99"/>
    <w:semiHidden/>
    <w:unhideWhenUsed/>
    <w:pPr>
      <w:pBdr/>
      <w:spacing/>
      <w:ind/>
    </w:pPr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bottom w:val="single" w:color="000000" w:sz="12" w:space="0"/>
        </w:tcBorders>
      </w:tcPr>
    </w:tblStylePr>
    <w:tblStylePr w:type="lastCol">
      <w:rPr>
        <w:b w:val="0"/>
        <w:bCs w:val="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 w:val="0"/>
        <w:bCs w:val="0"/>
      </w:rPr>
      <w:pPr>
        <w:pBdr/>
        <w:spacing/>
        <w:ind/>
      </w:pPr>
      <w:tblPr>
        <w:tblBorders/>
      </w:tblPr>
      <w:tcPr>
        <w:tcBorders>
          <w:top w:val="single" w:color="000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Table Grid 8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/>
        <w:ind/>
      </w:pPr>
      <w:tblPr>
        <w:tblBorders/>
      </w:tblPr>
      <w:tcPr>
        <w:shd w:val="solid" w:color="000080" w:fill="ffffff"/>
        <w:tcBorders/>
      </w:tcPr>
    </w:tblStylePr>
    <w:tblStylePr w:type="lastCol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Accent 1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>
        <w:top w:val="single" w:color="f5b7a6" w:themeColor="accent1" w:themeTint="66" w:sz="4" w:space="0"/>
        <w:left w:val="single" w:color="f5b7a6" w:themeColor="accent1" w:themeTint="66" w:sz="4" w:space="0"/>
        <w:bottom w:val="single" w:color="f5b7a6" w:themeColor="accent1" w:themeTint="66" w:sz="4" w:space="0"/>
        <w:right w:val="single" w:color="f5b7a6" w:themeColor="accent1" w:themeTint="66" w:sz="4" w:space="0"/>
        <w:insideH w:val="single" w:color="f5b7a6" w:themeColor="accent1" w:themeTint="66" w:sz="4" w:space="0"/>
        <w:insideV w:val="single" w:color="f5b7a6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1937a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1937a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Accent 2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>
        <w:top w:val="single" w:color="ffe4b5" w:themeColor="accent2" w:themeTint="66" w:sz="4" w:space="0"/>
        <w:left w:val="single" w:color="ffe4b5" w:themeColor="accent2" w:themeTint="66" w:sz="4" w:space="0"/>
        <w:bottom w:val="single" w:color="ffe4b5" w:themeColor="accent2" w:themeTint="66" w:sz="4" w:space="0"/>
        <w:right w:val="single" w:color="ffe4b5" w:themeColor="accent2" w:themeTint="66" w:sz="4" w:space="0"/>
        <w:insideH w:val="single" w:color="ffe4b5" w:themeColor="accent2" w:themeTint="66" w:sz="4" w:space="0"/>
        <w:insideV w:val="single" w:color="ffe4b5" w:themeColor="accent2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d790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d790" w:themeColor="accent2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Accent 3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>
        <w:top w:val="single" w:color="ebb19f" w:themeColor="accent3" w:themeTint="66" w:sz="4" w:space="0"/>
        <w:left w:val="single" w:color="ebb19f" w:themeColor="accent3" w:themeTint="66" w:sz="4" w:space="0"/>
        <w:bottom w:val="single" w:color="ebb19f" w:themeColor="accent3" w:themeTint="66" w:sz="4" w:space="0"/>
        <w:right w:val="single" w:color="ebb19f" w:themeColor="accent3" w:themeTint="66" w:sz="4" w:space="0"/>
        <w:insideH w:val="single" w:color="ebb19f" w:themeColor="accent3" w:themeTint="66" w:sz="4" w:space="0"/>
        <w:insideV w:val="single" w:color="ebb19f" w:themeColor="accent3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e18a6f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18a6f" w:themeColor="accent3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Accent 4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>
        <w:top w:val="single" w:color="ffcda8" w:themeColor="accent4" w:themeTint="66" w:sz="4" w:space="0"/>
        <w:left w:val="single" w:color="ffcda8" w:themeColor="accent4" w:themeTint="66" w:sz="4" w:space="0"/>
        <w:bottom w:val="single" w:color="ffcda8" w:themeColor="accent4" w:themeTint="66" w:sz="4" w:space="0"/>
        <w:right w:val="single" w:color="ffcda8" w:themeColor="accent4" w:themeTint="66" w:sz="4" w:space="0"/>
        <w:insideH w:val="single" w:color="ffcda8" w:themeColor="accent4" w:themeTint="66" w:sz="4" w:space="0"/>
        <w:insideV w:val="single" w:color="ffcda8" w:themeColor="accent4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b47d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b47d" w:themeColor="accent4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Accent 5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>
        <w:top w:val="single" w:color="ffe084" w:themeColor="accent5" w:themeTint="66" w:sz="4" w:space="0"/>
        <w:left w:val="single" w:color="ffe084" w:themeColor="accent5" w:themeTint="66" w:sz="4" w:space="0"/>
        <w:bottom w:val="single" w:color="ffe084" w:themeColor="accent5" w:themeTint="66" w:sz="4" w:space="0"/>
        <w:right w:val="single" w:color="ffe084" w:themeColor="accent5" w:themeTint="66" w:sz="4" w:space="0"/>
        <w:insideH w:val="single" w:color="ffe084" w:themeColor="accent5" w:themeTint="66" w:sz="4" w:space="0"/>
        <w:insideV w:val="single" w:color="ffe084" w:themeColor="accent5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d047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d047" w:themeColor="accent5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Accent 6"/>
    <w:basedOn w:val="967"/>
    <w:uiPriority w:val="46"/>
    <w:pPr>
      <w:pBdr/>
      <w:spacing w:line="240" w:lineRule="auto"/>
      <w:ind/>
    </w:pPr>
    <w:tblPr>
      <w:tblStyleRowBandSize w:val="1"/>
      <w:tblStyleColBandSize w:val="1"/>
      <w:tblBorders>
        <w:top w:val="single" w:color="ff967a" w:themeColor="accent6" w:themeTint="66" w:sz="4" w:space="0"/>
        <w:left w:val="single" w:color="ff967a" w:themeColor="accent6" w:themeTint="66" w:sz="4" w:space="0"/>
        <w:bottom w:val="single" w:color="ff967a" w:themeColor="accent6" w:themeTint="66" w:sz="4" w:space="0"/>
        <w:right w:val="single" w:color="ff967a" w:themeColor="accent6" w:themeTint="66" w:sz="4" w:space="0"/>
        <w:insideH w:val="single" w:color="ff967a" w:themeColor="accent6" w:themeTint="66" w:sz="4" w:space="0"/>
        <w:insideV w:val="single" w:color="ff967a" w:themeColor="accent6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6137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6137" w:themeColor="accent6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666666" w:themeColor="text1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Accent 1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1937a" w:themeColor="accent1" w:themeTint="99" w:sz="2" w:space="0"/>
        <w:bottom w:val="single" w:color="f1937a" w:themeColor="accent1" w:themeTint="99" w:sz="2" w:space="0"/>
        <w:insideH w:val="single" w:color="f1937a" w:themeColor="accent1" w:themeTint="99" w:sz="2" w:space="0"/>
        <w:insideV w:val="single" w:color="f1937a" w:themeColor="accent1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f1937a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1937a" w:themeColor="accent1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Accent 2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fd790" w:themeColor="accent2" w:themeTint="99" w:sz="2" w:space="0"/>
        <w:bottom w:val="single" w:color="ffd790" w:themeColor="accent2" w:themeTint="99" w:sz="2" w:space="0"/>
        <w:insideH w:val="single" w:color="ffd790" w:themeColor="accent2" w:themeTint="99" w:sz="2" w:space="0"/>
        <w:insideV w:val="single" w:color="ffd790" w:themeColor="accent2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ffd790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d790" w:themeColor="accent2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Accent 3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e18a6f" w:themeColor="accent3" w:themeTint="99" w:sz="2" w:space="0"/>
        <w:bottom w:val="single" w:color="e18a6f" w:themeColor="accent3" w:themeTint="99" w:sz="2" w:space="0"/>
        <w:insideH w:val="single" w:color="e18a6f" w:themeColor="accent3" w:themeTint="99" w:sz="2" w:space="0"/>
        <w:insideV w:val="single" w:color="e18a6f" w:themeColor="accent3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e18a6f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e18a6f" w:themeColor="accent3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Accent 4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fb47d" w:themeColor="accent4" w:themeTint="99" w:sz="2" w:space="0"/>
        <w:bottom w:val="single" w:color="ffb47d" w:themeColor="accent4" w:themeTint="99" w:sz="2" w:space="0"/>
        <w:insideH w:val="single" w:color="ffb47d" w:themeColor="accent4" w:themeTint="99" w:sz="2" w:space="0"/>
        <w:insideV w:val="single" w:color="ffb47d" w:themeColor="accent4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ffb47d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b47d" w:themeColor="accent4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Accent 5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fd047" w:themeColor="accent5" w:themeTint="99" w:sz="2" w:space="0"/>
        <w:bottom w:val="single" w:color="ffd047" w:themeColor="accent5" w:themeTint="99" w:sz="2" w:space="0"/>
        <w:insideH w:val="single" w:color="ffd047" w:themeColor="accent5" w:themeTint="99" w:sz="2" w:space="0"/>
        <w:insideV w:val="single" w:color="ffd047" w:themeColor="accent5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ffd047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d047" w:themeColor="accent5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Accent 6"/>
    <w:basedOn w:val="967"/>
    <w:uiPriority w:val="47"/>
    <w:pPr>
      <w:pBdr/>
      <w:spacing w:line="240" w:lineRule="auto"/>
      <w:ind/>
    </w:pPr>
    <w:tblPr>
      <w:tblStyleRowBandSize w:val="1"/>
      <w:tblStyleColBandSize w:val="1"/>
      <w:tblBorders>
        <w:top w:val="single" w:color="ff6137" w:themeColor="accent6" w:themeTint="99" w:sz="2" w:space="0"/>
        <w:bottom w:val="single" w:color="ff6137" w:themeColor="accent6" w:themeTint="99" w:sz="2" w:space="0"/>
        <w:insideH w:val="single" w:color="ff6137" w:themeColor="accent6" w:themeTint="99" w:sz="2" w:space="0"/>
        <w:insideV w:val="single" w:color="ff6137" w:themeColor="accent6" w:themeTint="9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single" w:color="ff6137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f6137" w:themeColor="accent6" w:themeTint="99" w:sz="2" w:space="0"/>
          <w:bottom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Accent 1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f1937a" w:themeColor="accent1" w:themeTint="99" w:sz="4" w:space="0"/>
        <w:left w:val="single" w:color="f1937a" w:themeColor="accent1" w:themeTint="99" w:sz="4" w:space="0"/>
        <w:bottom w:val="single" w:color="f1937a" w:themeColor="accent1" w:themeTint="99" w:sz="4" w:space="0"/>
        <w:right w:val="single" w:color="f1937a" w:themeColor="accent1" w:themeTint="99" w:sz="4" w:space="0"/>
        <w:insideH w:val="single" w:color="f1937a" w:themeColor="accent1" w:themeTint="99" w:sz="4" w:space="0"/>
        <w:insideV w:val="single" w:color="f1937a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1937a" w:themeColor="accen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1937a" w:themeColor="accen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1937a" w:themeColor="accen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1937a" w:themeColor="accen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Accent 2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ffd790" w:themeColor="accent2" w:themeTint="99" w:sz="4" w:space="0"/>
        <w:left w:val="single" w:color="ffd790" w:themeColor="accent2" w:themeTint="99" w:sz="4" w:space="0"/>
        <w:bottom w:val="single" w:color="ffd790" w:themeColor="accent2" w:themeTint="99" w:sz="4" w:space="0"/>
        <w:right w:val="single" w:color="ffd790" w:themeColor="accent2" w:themeTint="99" w:sz="4" w:space="0"/>
        <w:insideH w:val="single" w:color="ffd790" w:themeColor="accent2" w:themeTint="99" w:sz="4" w:space="0"/>
        <w:insideV w:val="single" w:color="ffd790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d790" w:themeColor="accent2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d790" w:themeColor="accent2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d790" w:themeColor="accent2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d790" w:themeColor="accent2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Accent 3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e18a6f" w:themeColor="accent3" w:themeTint="99" w:sz="4" w:space="0"/>
        <w:left w:val="single" w:color="e18a6f" w:themeColor="accent3" w:themeTint="99" w:sz="4" w:space="0"/>
        <w:bottom w:val="single" w:color="e18a6f" w:themeColor="accent3" w:themeTint="99" w:sz="4" w:space="0"/>
        <w:right w:val="single" w:color="e18a6f" w:themeColor="accent3" w:themeTint="99" w:sz="4" w:space="0"/>
        <w:insideH w:val="single" w:color="e18a6f" w:themeColor="accent3" w:themeTint="99" w:sz="4" w:space="0"/>
        <w:insideV w:val="single" w:color="e18a6f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e18a6f" w:themeColor="accent3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e18a6f" w:themeColor="accent3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e18a6f" w:themeColor="accent3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e18a6f" w:themeColor="accent3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Accent 4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ffb47d" w:themeColor="accent4" w:themeTint="99" w:sz="4" w:space="0"/>
        <w:left w:val="single" w:color="ffb47d" w:themeColor="accent4" w:themeTint="99" w:sz="4" w:space="0"/>
        <w:bottom w:val="single" w:color="ffb47d" w:themeColor="accent4" w:themeTint="99" w:sz="4" w:space="0"/>
        <w:right w:val="single" w:color="ffb47d" w:themeColor="accent4" w:themeTint="99" w:sz="4" w:space="0"/>
        <w:insideH w:val="single" w:color="ffb47d" w:themeColor="accent4" w:themeTint="99" w:sz="4" w:space="0"/>
        <w:insideV w:val="single" w:color="ffb47d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b47d" w:themeColor="accent4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b47d" w:themeColor="accent4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b47d" w:themeColor="accent4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b47d" w:themeColor="accent4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Accent 5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ffd047" w:themeColor="accent5" w:themeTint="99" w:sz="4" w:space="0"/>
        <w:left w:val="single" w:color="ffd047" w:themeColor="accent5" w:themeTint="99" w:sz="4" w:space="0"/>
        <w:bottom w:val="single" w:color="ffd047" w:themeColor="accent5" w:themeTint="99" w:sz="4" w:space="0"/>
        <w:right w:val="single" w:color="ffd047" w:themeColor="accent5" w:themeTint="99" w:sz="4" w:space="0"/>
        <w:insideH w:val="single" w:color="ffd047" w:themeColor="accent5" w:themeTint="99" w:sz="4" w:space="0"/>
        <w:insideV w:val="single" w:color="ffd04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d047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d047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d047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d047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Accent 6"/>
    <w:basedOn w:val="967"/>
    <w:uiPriority w:val="48"/>
    <w:pPr>
      <w:pBdr/>
      <w:spacing w:line="240" w:lineRule="auto"/>
      <w:ind/>
    </w:pPr>
    <w:tblPr>
      <w:tblStyleRowBandSize w:val="1"/>
      <w:tblStyleColBandSize w:val="1"/>
      <w:tblBorders>
        <w:top w:val="single" w:color="ff6137" w:themeColor="accent6" w:themeTint="99" w:sz="4" w:space="0"/>
        <w:left w:val="single" w:color="ff6137" w:themeColor="accent6" w:themeTint="99" w:sz="4" w:space="0"/>
        <w:bottom w:val="single" w:color="ff6137" w:themeColor="accent6" w:themeTint="99" w:sz="4" w:space="0"/>
        <w:right w:val="single" w:color="ff6137" w:themeColor="accent6" w:themeTint="99" w:sz="4" w:space="0"/>
        <w:insideH w:val="single" w:color="ff6137" w:themeColor="accent6" w:themeTint="99" w:sz="4" w:space="0"/>
        <w:insideV w:val="single" w:color="ff6137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6137" w:themeColor="accent6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6137" w:themeColor="accent6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6137" w:themeColor="accent6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6137" w:themeColor="accent6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Accent 1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1937a" w:themeColor="accent1" w:themeTint="99" w:sz="4" w:space="0"/>
        <w:left w:val="single" w:color="f1937a" w:themeColor="accent1" w:themeTint="99" w:sz="4" w:space="0"/>
        <w:bottom w:val="single" w:color="f1937a" w:themeColor="accent1" w:themeTint="99" w:sz="4" w:space="0"/>
        <w:right w:val="single" w:color="f1937a" w:themeColor="accent1" w:themeTint="99" w:sz="4" w:space="0"/>
        <w:insideH w:val="single" w:color="f1937a" w:themeColor="accent1" w:themeTint="99" w:sz="4" w:space="0"/>
        <w:insideV w:val="single" w:color="f1937a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single" w:color="e84c22" w:themeColor="accent1" w:sz="4" w:space="0"/>
          <w:left w:val="single" w:color="e84c22" w:themeColor="accent1" w:sz="4" w:space="0"/>
          <w:bottom w:val="single" w:color="e84c22" w:themeColor="accent1" w:sz="4" w:space="0"/>
          <w:right w:val="single" w:color="e84c2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84c2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Accent 2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fd790" w:themeColor="accent2" w:themeTint="99" w:sz="4" w:space="0"/>
        <w:left w:val="single" w:color="ffd790" w:themeColor="accent2" w:themeTint="99" w:sz="4" w:space="0"/>
        <w:bottom w:val="single" w:color="ffd790" w:themeColor="accent2" w:themeTint="99" w:sz="4" w:space="0"/>
        <w:right w:val="single" w:color="ffd790" w:themeColor="accent2" w:themeTint="99" w:sz="4" w:space="0"/>
        <w:insideH w:val="single" w:color="ffd790" w:themeColor="accent2" w:themeTint="99" w:sz="4" w:space="0"/>
        <w:insideV w:val="single" w:color="ffd790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single" w:color="ffbd47" w:themeColor="accent2" w:sz="4" w:space="0"/>
          <w:left w:val="single" w:color="ffbd47" w:themeColor="accent2" w:sz="4" w:space="0"/>
          <w:bottom w:val="single" w:color="ffbd47" w:themeColor="accent2" w:sz="4" w:space="0"/>
          <w:right w:val="single" w:color="ffbd47" w:themeColor="accent2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bd47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Accent 3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e18a6f" w:themeColor="accent3" w:themeTint="99" w:sz="4" w:space="0"/>
        <w:left w:val="single" w:color="e18a6f" w:themeColor="accent3" w:themeTint="99" w:sz="4" w:space="0"/>
        <w:bottom w:val="single" w:color="e18a6f" w:themeColor="accent3" w:themeTint="99" w:sz="4" w:space="0"/>
        <w:right w:val="single" w:color="e18a6f" w:themeColor="accent3" w:themeTint="99" w:sz="4" w:space="0"/>
        <w:insideH w:val="single" w:color="e18a6f" w:themeColor="accent3" w:themeTint="99" w:sz="4" w:space="0"/>
        <w:insideV w:val="single" w:color="e18a6f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single" w:color="b64926" w:themeColor="accent3" w:sz="4" w:space="0"/>
          <w:left w:val="single" w:color="b64926" w:themeColor="accent3" w:sz="4" w:space="0"/>
          <w:bottom w:val="single" w:color="b64926" w:themeColor="accent3" w:sz="4" w:space="0"/>
          <w:right w:val="single" w:color="b64926" w:themeColor="accent3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64926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Accent 4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fb47d" w:themeColor="accent4" w:themeTint="99" w:sz="4" w:space="0"/>
        <w:left w:val="single" w:color="ffb47d" w:themeColor="accent4" w:themeTint="99" w:sz="4" w:space="0"/>
        <w:bottom w:val="single" w:color="ffb47d" w:themeColor="accent4" w:themeTint="99" w:sz="4" w:space="0"/>
        <w:right w:val="single" w:color="ffb47d" w:themeColor="accent4" w:themeTint="99" w:sz="4" w:space="0"/>
        <w:insideH w:val="single" w:color="ffb47d" w:themeColor="accent4" w:themeTint="99" w:sz="4" w:space="0"/>
        <w:insideV w:val="single" w:color="ffb47d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single" w:color="ff8427" w:themeColor="accent4" w:sz="4" w:space="0"/>
          <w:left w:val="single" w:color="ff8427" w:themeColor="accent4" w:sz="4" w:space="0"/>
          <w:bottom w:val="single" w:color="ff8427" w:themeColor="accent4" w:sz="4" w:space="0"/>
          <w:right w:val="single" w:color="ff8427" w:themeColor="accent4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8427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Accent 5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fd047" w:themeColor="accent5" w:themeTint="99" w:sz="4" w:space="0"/>
        <w:left w:val="single" w:color="ffd047" w:themeColor="accent5" w:themeTint="99" w:sz="4" w:space="0"/>
        <w:bottom w:val="single" w:color="ffd047" w:themeColor="accent5" w:themeTint="99" w:sz="4" w:space="0"/>
        <w:right w:val="single" w:color="ffd047" w:themeColor="accent5" w:themeTint="99" w:sz="4" w:space="0"/>
        <w:insideH w:val="single" w:color="ffd047" w:themeColor="accent5" w:themeTint="99" w:sz="4" w:space="0"/>
        <w:insideV w:val="single" w:color="ffd04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single" w:color="cc9900" w:themeColor="accent5" w:sz="4" w:space="0"/>
          <w:left w:val="single" w:color="cc9900" w:themeColor="accent5" w:sz="4" w:space="0"/>
          <w:bottom w:val="single" w:color="cc9900" w:themeColor="accent5" w:sz="4" w:space="0"/>
          <w:right w:val="single" w:color="cc9900" w:themeColor="accent5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c99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Accent 6"/>
    <w:basedOn w:val="967"/>
    <w:uiPriority w:val="49"/>
    <w:pPr>
      <w:pBdr/>
      <w:spacing w:line="240" w:lineRule="auto"/>
      <w:ind/>
    </w:pPr>
    <w:tblPr>
      <w:tblStyleRowBandSize w:val="1"/>
      <w:tblStyleColBandSize w:val="1"/>
      <w:tblBorders>
        <w:top w:val="single" w:color="ff6137" w:themeColor="accent6" w:themeTint="99" w:sz="4" w:space="0"/>
        <w:left w:val="single" w:color="ff6137" w:themeColor="accent6" w:themeTint="99" w:sz="4" w:space="0"/>
        <w:bottom w:val="single" w:color="ff6137" w:themeColor="accent6" w:themeTint="99" w:sz="4" w:space="0"/>
        <w:right w:val="single" w:color="ff6137" w:themeColor="accent6" w:themeTint="99" w:sz="4" w:space="0"/>
        <w:insideH w:val="single" w:color="ff6137" w:themeColor="accent6" w:themeTint="99" w:sz="4" w:space="0"/>
        <w:insideV w:val="single" w:color="ff6137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single" w:color="b22600" w:themeColor="accent6" w:sz="4" w:space="0"/>
          <w:left w:val="single" w:color="b22600" w:themeColor="accent6" w:sz="4" w:space="0"/>
          <w:bottom w:val="single" w:color="b22600" w:themeColor="accent6" w:sz="4" w:space="0"/>
          <w:right w:val="single" w:color="b22600" w:themeColor="accent6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226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967"/>
    <w:uiPriority w:val="50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 Accent 1"/>
    <w:basedOn w:val="967"/>
    <w:uiPriority w:val="50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dad2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b7a6" w:themeFill="accen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b7a6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84c22" w:themeFill="accen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Accent 2"/>
    <w:basedOn w:val="967"/>
    <w:uiPriority w:val="50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1da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4b5" w:themeFill="accent2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4b5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bd47" w:themeFill="accent2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Accent 3"/>
    <w:basedOn w:val="967"/>
    <w:uiPriority w:val="50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8cf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bb19f" w:themeFill="accent3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bb19f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4926" w:themeFill="accent3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 Accent 4"/>
    <w:basedOn w:val="967"/>
    <w:uiPriority w:val="50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6d3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da8" w:themeFill="accent4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da8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f8427" w:themeFill="accent4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Accent 5"/>
    <w:basedOn w:val="967"/>
    <w:uiPriority w:val="50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fc1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084" w:themeFill="accent5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084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c9900" w:themeFill="accent5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Accent 6"/>
    <w:basedOn w:val="967"/>
    <w:uiPriority w:val="50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cabc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967a" w:themeFill="accent6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967a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22600" w:themeFill="accent6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967"/>
    <w:uiPriority w:val="51"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Accent 1"/>
    <w:basedOn w:val="967"/>
    <w:uiPriority w:val="51"/>
    <w:pPr>
      <w:pBdr/>
      <w:spacing w:line="240" w:lineRule="auto"/>
      <w:ind/>
    </w:pPr>
    <w:rPr>
      <w:color w:val="b43412" w:themeColor="accent1" w:themeShade="BF"/>
    </w:rPr>
    <w:tblPr>
      <w:tblStyleRowBandSize w:val="1"/>
      <w:tblStyleColBandSize w:val="1"/>
      <w:tblBorders>
        <w:top w:val="single" w:color="f1937a" w:themeColor="accent1" w:themeTint="99" w:sz="4" w:space="0"/>
        <w:left w:val="single" w:color="f1937a" w:themeColor="accent1" w:themeTint="99" w:sz="4" w:space="0"/>
        <w:bottom w:val="single" w:color="f1937a" w:themeColor="accent1" w:themeTint="99" w:sz="4" w:space="0"/>
        <w:right w:val="single" w:color="f1937a" w:themeColor="accent1" w:themeTint="99" w:sz="4" w:space="0"/>
        <w:insideH w:val="single" w:color="f1937a" w:themeColor="accent1" w:themeTint="99" w:sz="4" w:space="0"/>
        <w:insideV w:val="single" w:color="f1937a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1937a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1937a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Accent 2"/>
    <w:basedOn w:val="967"/>
    <w:uiPriority w:val="51"/>
    <w:pPr>
      <w:pBdr/>
      <w:spacing w:line="240" w:lineRule="auto"/>
      <w:ind/>
    </w:pPr>
    <w:rPr>
      <w:color w:val="f49b00" w:themeColor="accent2" w:themeShade="BF"/>
    </w:rPr>
    <w:tblPr>
      <w:tblStyleRowBandSize w:val="1"/>
      <w:tblStyleColBandSize w:val="1"/>
      <w:tblBorders>
        <w:top w:val="single" w:color="ffd790" w:themeColor="accent2" w:themeTint="99" w:sz="4" w:space="0"/>
        <w:left w:val="single" w:color="ffd790" w:themeColor="accent2" w:themeTint="99" w:sz="4" w:space="0"/>
        <w:bottom w:val="single" w:color="ffd790" w:themeColor="accent2" w:themeTint="99" w:sz="4" w:space="0"/>
        <w:right w:val="single" w:color="ffd790" w:themeColor="accent2" w:themeTint="99" w:sz="4" w:space="0"/>
        <w:insideH w:val="single" w:color="ffd790" w:themeColor="accent2" w:themeTint="99" w:sz="4" w:space="0"/>
        <w:insideV w:val="single" w:color="ffd790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d790" w:themeColor="accent2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d790" w:themeColor="accent2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Accent 3"/>
    <w:basedOn w:val="967"/>
    <w:uiPriority w:val="51"/>
    <w:pPr>
      <w:pBdr/>
      <w:spacing w:line="240" w:lineRule="auto"/>
      <w:ind/>
    </w:pPr>
    <w:rPr>
      <w:color w:val="88361c" w:themeColor="accent3" w:themeShade="BF"/>
    </w:rPr>
    <w:tblPr>
      <w:tblStyleRowBandSize w:val="1"/>
      <w:tblStyleColBandSize w:val="1"/>
      <w:tblBorders>
        <w:top w:val="single" w:color="e18a6f" w:themeColor="accent3" w:themeTint="99" w:sz="4" w:space="0"/>
        <w:left w:val="single" w:color="e18a6f" w:themeColor="accent3" w:themeTint="99" w:sz="4" w:space="0"/>
        <w:bottom w:val="single" w:color="e18a6f" w:themeColor="accent3" w:themeTint="99" w:sz="4" w:space="0"/>
        <w:right w:val="single" w:color="e18a6f" w:themeColor="accent3" w:themeTint="99" w:sz="4" w:space="0"/>
        <w:insideH w:val="single" w:color="e18a6f" w:themeColor="accent3" w:themeTint="99" w:sz="4" w:space="0"/>
        <w:insideV w:val="single" w:color="e18a6f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e18a6f" w:themeColor="accent3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e18a6f" w:themeColor="accent3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Accent 4"/>
    <w:basedOn w:val="967"/>
    <w:uiPriority w:val="51"/>
    <w:pPr>
      <w:pBdr/>
      <w:spacing w:line="240" w:lineRule="auto"/>
      <w:ind/>
    </w:pPr>
    <w:rPr>
      <w:color w:val="dc5e00" w:themeColor="accent4" w:themeShade="BF"/>
    </w:rPr>
    <w:tblPr>
      <w:tblStyleRowBandSize w:val="1"/>
      <w:tblStyleColBandSize w:val="1"/>
      <w:tblBorders>
        <w:top w:val="single" w:color="ffb47d" w:themeColor="accent4" w:themeTint="99" w:sz="4" w:space="0"/>
        <w:left w:val="single" w:color="ffb47d" w:themeColor="accent4" w:themeTint="99" w:sz="4" w:space="0"/>
        <w:bottom w:val="single" w:color="ffb47d" w:themeColor="accent4" w:themeTint="99" w:sz="4" w:space="0"/>
        <w:right w:val="single" w:color="ffb47d" w:themeColor="accent4" w:themeTint="99" w:sz="4" w:space="0"/>
        <w:insideH w:val="single" w:color="ffb47d" w:themeColor="accent4" w:themeTint="99" w:sz="4" w:space="0"/>
        <w:insideV w:val="single" w:color="ffb47d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b47d" w:themeColor="accent4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b47d" w:themeColor="accent4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Accent 5"/>
    <w:basedOn w:val="967"/>
    <w:uiPriority w:val="51"/>
    <w:pPr>
      <w:pBdr/>
      <w:spacing w:line="240" w:lineRule="auto"/>
      <w:ind/>
    </w:pPr>
    <w:rPr>
      <w:color w:val="987200" w:themeColor="accent5" w:themeShade="BF"/>
    </w:rPr>
    <w:tblPr>
      <w:tblStyleRowBandSize w:val="1"/>
      <w:tblStyleColBandSize w:val="1"/>
      <w:tblBorders>
        <w:top w:val="single" w:color="ffd047" w:themeColor="accent5" w:themeTint="99" w:sz="4" w:space="0"/>
        <w:left w:val="single" w:color="ffd047" w:themeColor="accent5" w:themeTint="99" w:sz="4" w:space="0"/>
        <w:bottom w:val="single" w:color="ffd047" w:themeColor="accent5" w:themeTint="99" w:sz="4" w:space="0"/>
        <w:right w:val="single" w:color="ffd047" w:themeColor="accent5" w:themeTint="99" w:sz="4" w:space="0"/>
        <w:insideH w:val="single" w:color="ffd047" w:themeColor="accent5" w:themeTint="99" w:sz="4" w:space="0"/>
        <w:insideV w:val="single" w:color="ffd04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d047" w:themeColor="accent5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d047" w:themeColor="accent5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Accent 6"/>
    <w:basedOn w:val="967"/>
    <w:uiPriority w:val="51"/>
    <w:pPr>
      <w:pBdr/>
      <w:spacing w:line="240" w:lineRule="auto"/>
      <w:ind/>
    </w:pPr>
    <w:rPr>
      <w:color w:val="851c00" w:themeColor="accent6" w:themeShade="BF"/>
    </w:rPr>
    <w:tblPr>
      <w:tblStyleRowBandSize w:val="1"/>
      <w:tblStyleColBandSize w:val="1"/>
      <w:tblBorders>
        <w:top w:val="single" w:color="ff6137" w:themeColor="accent6" w:themeTint="99" w:sz="4" w:space="0"/>
        <w:left w:val="single" w:color="ff6137" w:themeColor="accent6" w:themeTint="99" w:sz="4" w:space="0"/>
        <w:bottom w:val="single" w:color="ff6137" w:themeColor="accent6" w:themeTint="99" w:sz="4" w:space="0"/>
        <w:right w:val="single" w:color="ff6137" w:themeColor="accent6" w:themeTint="99" w:sz="4" w:space="0"/>
        <w:insideH w:val="single" w:color="ff6137" w:themeColor="accent6" w:themeTint="99" w:sz="4" w:space="0"/>
        <w:insideV w:val="single" w:color="ff6137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ff6137" w:themeColor="accent6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f6137" w:themeColor="accent6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967"/>
    <w:uiPriority w:val="52"/>
    <w:pPr>
      <w:pBdr/>
      <w:spacing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666666" w:themeColor="tex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Accent 1"/>
    <w:basedOn w:val="967"/>
    <w:uiPriority w:val="52"/>
    <w:pPr>
      <w:pBdr/>
      <w:spacing w:line="240" w:lineRule="auto"/>
      <w:ind/>
    </w:pPr>
    <w:rPr>
      <w:color w:val="b43412" w:themeColor="accent1" w:themeShade="BF"/>
    </w:rPr>
    <w:tblPr>
      <w:tblStyleRowBandSize w:val="1"/>
      <w:tblStyleColBandSize w:val="1"/>
      <w:tblBorders>
        <w:top w:val="single" w:color="f1937a" w:themeColor="accent1" w:themeTint="99" w:sz="4" w:space="0"/>
        <w:left w:val="single" w:color="f1937a" w:themeColor="accent1" w:themeTint="99" w:sz="4" w:space="0"/>
        <w:bottom w:val="single" w:color="f1937a" w:themeColor="accent1" w:themeTint="99" w:sz="4" w:space="0"/>
        <w:right w:val="single" w:color="f1937a" w:themeColor="accent1" w:themeTint="99" w:sz="4" w:space="0"/>
        <w:insideH w:val="single" w:color="f1937a" w:themeColor="accent1" w:themeTint="99" w:sz="4" w:space="0"/>
        <w:insideV w:val="single" w:color="f1937a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adad2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1937a" w:themeColor="accent1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1937a" w:themeColor="accent1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1937a" w:themeColor="accent1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1937a" w:themeColor="accent1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Accent 2"/>
    <w:basedOn w:val="967"/>
    <w:uiPriority w:val="52"/>
    <w:pPr>
      <w:pBdr/>
      <w:spacing w:line="240" w:lineRule="auto"/>
      <w:ind/>
    </w:pPr>
    <w:rPr>
      <w:color w:val="f49b00" w:themeColor="accent2" w:themeShade="BF"/>
    </w:rPr>
    <w:tblPr>
      <w:tblStyleRowBandSize w:val="1"/>
      <w:tblStyleColBandSize w:val="1"/>
      <w:tblBorders>
        <w:top w:val="single" w:color="ffd790" w:themeColor="accent2" w:themeTint="99" w:sz="4" w:space="0"/>
        <w:left w:val="single" w:color="ffd790" w:themeColor="accent2" w:themeTint="99" w:sz="4" w:space="0"/>
        <w:bottom w:val="single" w:color="ffd790" w:themeColor="accent2" w:themeTint="99" w:sz="4" w:space="0"/>
        <w:right w:val="single" w:color="ffd790" w:themeColor="accent2" w:themeTint="99" w:sz="4" w:space="0"/>
        <w:insideH w:val="single" w:color="ffd790" w:themeColor="accent2" w:themeTint="99" w:sz="4" w:space="0"/>
        <w:insideV w:val="single" w:color="ffd790" w:themeColor="accent2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1da" w:themeFill="accent2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d790" w:themeColor="accent2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d790" w:themeColor="accent2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d790" w:themeColor="accent2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d790" w:themeColor="accent2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Accent 3"/>
    <w:basedOn w:val="967"/>
    <w:uiPriority w:val="52"/>
    <w:pPr>
      <w:pBdr/>
      <w:spacing w:line="240" w:lineRule="auto"/>
      <w:ind/>
    </w:pPr>
    <w:rPr>
      <w:color w:val="88361c" w:themeColor="accent3" w:themeShade="BF"/>
    </w:rPr>
    <w:tblPr>
      <w:tblStyleRowBandSize w:val="1"/>
      <w:tblStyleColBandSize w:val="1"/>
      <w:tblBorders>
        <w:top w:val="single" w:color="e18a6f" w:themeColor="accent3" w:themeTint="99" w:sz="4" w:space="0"/>
        <w:left w:val="single" w:color="e18a6f" w:themeColor="accent3" w:themeTint="99" w:sz="4" w:space="0"/>
        <w:bottom w:val="single" w:color="e18a6f" w:themeColor="accent3" w:themeTint="99" w:sz="4" w:space="0"/>
        <w:right w:val="single" w:color="e18a6f" w:themeColor="accent3" w:themeTint="99" w:sz="4" w:space="0"/>
        <w:insideH w:val="single" w:color="e18a6f" w:themeColor="accent3" w:themeTint="99" w:sz="4" w:space="0"/>
        <w:insideV w:val="single" w:color="e18a6f" w:themeColor="accent3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5d8cf" w:themeFill="accent3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e18a6f" w:themeColor="accent3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e18a6f" w:themeColor="accent3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e18a6f" w:themeColor="accent3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e18a6f" w:themeColor="accent3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Accent 4"/>
    <w:basedOn w:val="967"/>
    <w:uiPriority w:val="52"/>
    <w:pPr>
      <w:pBdr/>
      <w:spacing w:line="240" w:lineRule="auto"/>
      <w:ind/>
    </w:pPr>
    <w:rPr>
      <w:color w:val="dc5e00" w:themeColor="accent4" w:themeShade="BF"/>
    </w:rPr>
    <w:tblPr>
      <w:tblStyleRowBandSize w:val="1"/>
      <w:tblStyleColBandSize w:val="1"/>
      <w:tblBorders>
        <w:top w:val="single" w:color="ffb47d" w:themeColor="accent4" w:themeTint="99" w:sz="4" w:space="0"/>
        <w:left w:val="single" w:color="ffb47d" w:themeColor="accent4" w:themeTint="99" w:sz="4" w:space="0"/>
        <w:bottom w:val="single" w:color="ffb47d" w:themeColor="accent4" w:themeTint="99" w:sz="4" w:space="0"/>
        <w:right w:val="single" w:color="ffb47d" w:themeColor="accent4" w:themeTint="99" w:sz="4" w:space="0"/>
        <w:insideH w:val="single" w:color="ffb47d" w:themeColor="accent4" w:themeTint="99" w:sz="4" w:space="0"/>
        <w:insideV w:val="single" w:color="ffb47d" w:themeColor="accent4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6d3" w:themeFill="accent4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b47d" w:themeColor="accent4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b47d" w:themeColor="accent4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b47d" w:themeColor="accent4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b47d" w:themeColor="accent4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Accent 5"/>
    <w:basedOn w:val="967"/>
    <w:uiPriority w:val="52"/>
    <w:pPr>
      <w:pBdr/>
      <w:spacing w:line="240" w:lineRule="auto"/>
      <w:ind/>
    </w:pPr>
    <w:rPr>
      <w:color w:val="987200" w:themeColor="accent5" w:themeShade="BF"/>
    </w:rPr>
    <w:tblPr>
      <w:tblStyleRowBandSize w:val="1"/>
      <w:tblStyleColBandSize w:val="1"/>
      <w:tblBorders>
        <w:top w:val="single" w:color="ffd047" w:themeColor="accent5" w:themeTint="99" w:sz="4" w:space="0"/>
        <w:left w:val="single" w:color="ffd047" w:themeColor="accent5" w:themeTint="99" w:sz="4" w:space="0"/>
        <w:bottom w:val="single" w:color="ffd047" w:themeColor="accent5" w:themeTint="99" w:sz="4" w:space="0"/>
        <w:right w:val="single" w:color="ffd047" w:themeColor="accent5" w:themeTint="99" w:sz="4" w:space="0"/>
        <w:insideH w:val="single" w:color="ffd047" w:themeColor="accent5" w:themeTint="99" w:sz="4" w:space="0"/>
        <w:insideV w:val="single" w:color="ffd047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efc1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d047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d047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d047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d047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Accent 6"/>
    <w:basedOn w:val="967"/>
    <w:uiPriority w:val="52"/>
    <w:pPr>
      <w:pBdr/>
      <w:spacing w:line="240" w:lineRule="auto"/>
      <w:ind/>
    </w:pPr>
    <w:rPr>
      <w:color w:val="851c00" w:themeColor="accent6" w:themeShade="BF"/>
    </w:rPr>
    <w:tblPr>
      <w:tblStyleRowBandSize w:val="1"/>
      <w:tblStyleColBandSize w:val="1"/>
      <w:tblBorders>
        <w:top w:val="single" w:color="ff6137" w:themeColor="accent6" w:themeTint="99" w:sz="4" w:space="0"/>
        <w:left w:val="single" w:color="ff6137" w:themeColor="accent6" w:themeTint="99" w:sz="4" w:space="0"/>
        <w:bottom w:val="single" w:color="ff6137" w:themeColor="accent6" w:themeTint="99" w:sz="4" w:space="0"/>
        <w:right w:val="single" w:color="ff6137" w:themeColor="accent6" w:themeTint="99" w:sz="4" w:space="0"/>
        <w:insideH w:val="single" w:color="ff6137" w:themeColor="accent6" w:themeTint="99" w:sz="4" w:space="0"/>
        <w:insideV w:val="single" w:color="ff6137" w:themeColor="accent6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cabc" w:themeFill="accent6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ff6137" w:themeColor="accent6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ff6137" w:themeColor="accent6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ff6137" w:themeColor="accent6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ff6137" w:themeColor="accent6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Table Web 1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Table Web 2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Table Web 3"/>
    <w:basedOn w:val="967"/>
    <w:uiPriority w:val="99"/>
    <w:semiHidden/>
    <w:unhideWhenUsed/>
    <w:pPr>
      <w:pBdr/>
      <w:spacing/>
      <w:ind/>
    </w:pPr>
    <w:rPr>
      <w:color w:val="auto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  <w:insideH w:val="single" w:color="000000" w:sz="6" w:space="0"/>
        <w:insideV w:val="single" w:color="000000" w:sz="6" w:space="0"/>
      </w:tblBorders>
      <w:tblCellSpacing w:w="20" w:type="dxa"/>
    </w:tblPr>
    <w:trPr>
      <w:tblCellSpacing w:w="20" w:type="dxa"/>
    </w:tr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color w:val="auto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64">
    <w:name w:val="footnote reference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  <w:vertAlign w:val="superscript"/>
    </w:rPr>
  </w:style>
  <w:style w:type="paragraph" w:styleId="1365">
    <w:name w:val="footnote text"/>
    <w:basedOn w:val="956"/>
    <w:link w:val="136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366" w:customStyle="1">
    <w:name w:val="Fußnotentext Zchn"/>
    <w:basedOn w:val="966"/>
    <w:link w:val="1365"/>
    <w:uiPriority w:val="99"/>
    <w:semiHidden/>
    <w:pPr>
      <w:pBdr/>
      <w:spacing/>
      <w:ind/>
    </w:pPr>
    <w:rPr>
      <w:rFonts w:ascii="Microsoft Sans Serif" w:hAnsi="Microsoft Sans Serif" w:cs="Microsoft Sans Serif"/>
      <w:sz w:val="20"/>
      <w:szCs w:val="20"/>
    </w:rPr>
  </w:style>
  <w:style w:type="character" w:styleId="1367">
    <w:name w:val="line number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</w:rPr>
  </w:style>
  <w:style w:type="table" w:styleId="1368">
    <w:name w:val="Table 3D effects 1"/>
    <w:basedOn w:val="967"/>
    <w:uiPriority w:val="99"/>
    <w:semiHidden/>
    <w:unhideWhenUsed/>
    <w:pPr>
      <w:pBdr/>
      <w:spacing/>
      <w:ind/>
    </w:pPr>
    <w:rPr>
      <w:color w:val="auto"/>
    </w:rPr>
    <w:tblPr>
      <w:tblBorders/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>
          <w:right w:val="single" w:color="808080" w:sz="6" w:space="0"/>
        </w:tcBorders>
      </w:tcPr>
    </w:tblStylePr>
    <w:tblStylePr w:type="firstRow">
      <w:rPr>
        <w:b/>
        <w:bCs/>
        <w:color w:val="800080"/>
      </w:rPr>
      <w:pPr>
        <w:pBdr/>
        <w:spacing/>
        <w:ind/>
      </w:pPr>
      <w:tblPr>
        <w:tblBorders/>
      </w:tblPr>
      <w:tcPr>
        <w:tcBorders>
          <w:bottom w:val="single" w:color="80808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0" w:space="0"/>
          <w:right w:val="none" w:color="000000" w:sz="0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0" w:space="0"/>
          <w:bottom w:val="none" w:color="000000" w:sz="0" w:space="0"/>
        </w:tcBorders>
      </w:tcPr>
    </w:tblStylePr>
    <w:tblStylePr w:type="swCell">
      <w:rPr>
        <w:color w:val="000080"/>
      </w:rPr>
      <w:pPr>
        <w:pBdr/>
        <w:spacing/>
        <w:ind/>
      </w:pPr>
      <w:tblPr>
        <w:tblBorders/>
      </w:tblPr>
      <w:tcPr>
        <w:tcBorders>
          <w:top w:val="none" w:color="000000" w:sz="0" w:space="0"/>
          <w:right w:val="none" w:color="000000" w:sz="0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none" w:color="000000" w:sz="0" w:space="0"/>
          <w:left w:val="none" w:color="000000" w:sz="0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Table 3D effects 2"/>
    <w:basedOn w:val="967"/>
    <w:uiPriority w:val="99"/>
    <w:semiHidden/>
    <w:unhideWhenUsed/>
    <w:pPr>
      <w:pBdr/>
      <w:spacing/>
      <w:ind/>
    </w:pPr>
    <w:rPr>
      <w:color w:val="auto"/>
    </w:rPr>
    <w:tblPr>
      <w:tblStyleRowBandSize w:val="1"/>
      <w:tblBorders/>
    </w:tblPr>
    <w:tcPr>
      <w:shd w:val="solid" w:color="c0c0c0" w:fill="ffffff"/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8080" w:sz="6" w:space="0"/>
          <w:bottom w:val="single" w:color="ffffff" w:sz="6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0" w:space="0"/>
          <w:bottom w:val="none" w:color="000000" w:sz="0" w:space="0"/>
          <w:right w:val="single" w:color="808080" w:sz="6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Table 3D effects 3"/>
    <w:basedOn w:val="967"/>
    <w:uiPriority w:val="99"/>
    <w:semiHidden/>
    <w:unhideWhenUsed/>
    <w:pPr>
      <w:pBdr/>
      <w:spacing/>
      <w:ind/>
    </w:pPr>
    <w:rPr>
      <w:color w:val="auto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8080" w:sz="6" w:space="0"/>
          <w:bottom w:val="single" w:color="ffffff" w:sz="6" w:space="0"/>
        </w:tcBorders>
      </w:tcPr>
    </w:tblStylePr>
    <w:tblStylePr w:type="band1Vert">
      <w:rPr>
        <w:color w:val="auto"/>
      </w:rPr>
      <w:pPr>
        <w:pBdr/>
        <w:spacing/>
        <w:ind/>
      </w:pPr>
      <w:tblPr>
        <w:tblBorders/>
      </w:tblPr>
      <w:tcPr>
        <w:shd w:val="solid" w:color="c0c0c0" w:fill="fffff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rPr>
        <w:color w:val="auto"/>
      </w:rPr>
      <w:pPr>
        <w:pBdr/>
        <w:spacing/>
        <w:ind/>
      </w:pPr>
      <w:tblPr>
        <w:tblBorders/>
      </w:tblPr>
      <w:tcPr>
        <w:shd w:val="pct50" w:color="c0c0c0" w:fill="ffffff"/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0" w:space="0"/>
          <w:bottom w:val="none" w:color="000000" w:sz="0" w:space="0"/>
          <w:right w:val="single" w:color="808080" w:sz="6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single" w:color="ffffff" w:sz="6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Table Theme"/>
    <w:basedOn w:val="967"/>
    <w:uiPriority w:val="99"/>
    <w:semiHidden/>
    <w:unhideWhenUsed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72">
    <w:name w:val="Strong"/>
    <w:basedOn w:val="966"/>
    <w:uiPriority w:val="22"/>
    <w:semiHidden/>
    <w:unhideWhenUsed/>
    <w:qFormat/>
    <w:pPr>
      <w:pBdr/>
      <w:spacing/>
      <w:ind/>
    </w:pPr>
    <w:rPr>
      <w:rFonts w:ascii="Microsoft Sans Serif" w:hAnsi="Microsoft Sans Serif" w:cs="Microsoft Sans Serif"/>
      <w:b/>
      <w:bCs/>
    </w:rPr>
  </w:style>
  <w:style w:type="character" w:styleId="1373">
    <w:name w:val="page number"/>
    <w:basedOn w:val="966"/>
    <w:uiPriority w:val="99"/>
    <w:semiHidden/>
    <w:unhideWhenUsed/>
    <w:pPr>
      <w:pBdr/>
      <w:spacing/>
      <w:ind/>
    </w:pPr>
    <w:rPr>
      <w:rFonts w:ascii="Microsoft Sans Serif" w:hAnsi="Microsoft Sans Serif" w:cs="Microsoft Sans Serif"/>
    </w:rPr>
  </w:style>
  <w:style w:type="paragraph" w:styleId="1374">
    <w:name w:val="Caption"/>
    <w:basedOn w:val="956"/>
    <w:next w:val="956"/>
    <w:uiPriority w:val="35"/>
    <w:semiHidden/>
    <w:unhideWhenUsed/>
    <w:qFormat/>
    <w:pPr>
      <w:pBdr/>
      <w:spacing w:after="200" w:line="240" w:lineRule="auto"/>
      <w:ind/>
    </w:pPr>
    <w:rPr>
      <w:i/>
      <w:iCs/>
      <w:color w:val="505046" w:themeColor="text2"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customXml" Target="../customXml/item2.xml" /><Relationship Id="rId15" Type="http://schemas.openxmlformats.org/officeDocument/2006/relationships/customXml" Target="../customXml/item3.xml" 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Green Gradient">
  <a:themeElements>
    <a:clrScheme name="Rot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ustom 46">
      <a:majorFont>
        <a:latin typeface="Franklin Gothic Demi"/>
        <a:ea typeface="Arial"/>
        <a:cs typeface="Arial"/>
      </a:majorFont>
      <a:minorFont>
        <a:latin typeface="Microsoft Sans Serif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{FDA5DD1F-E1F4-41FA-81BF-16231131D2DD}tf16402400_win32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revision>8</cp:revision>
  <dcterms:created xsi:type="dcterms:W3CDTF">2025-10-03T16:39:00Z</dcterms:created>
  <dcterms:modified xsi:type="dcterms:W3CDTF">2025-10-13T12:29:59Z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